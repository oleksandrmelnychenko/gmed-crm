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E1CE" w14:textId="0337A828" w:rsidR="00354712" w:rsidRPr="00F75853" w:rsidRDefault="00354712" w:rsidP="00F75853">
      <w:pPr>
        <w:rPr>
          <w:rFonts w:ascii="GT America" w:hAnsi="GT America" w:cs="Arial"/>
          <w:sz w:val="22"/>
          <w:szCs w:val="22"/>
        </w:rPr>
      </w:pPr>
      <w:r>
        <w:rPr>
          <w:noProof/>
        </w:rPr>
        <mc:AlternateContent>
          <mc:Choice Requires="wps">
            <w:drawing>
              <wp:anchor distT="0" distB="0" distL="114300" distR="114300" simplePos="0" relativeHeight="251662337" behindDoc="0" locked="0" layoutInCell="1" allowOverlap="1" wp14:anchorId="7F2CF7CD" wp14:editId="58827B52">
                <wp:simplePos x="0" y="0"/>
                <wp:positionH relativeFrom="column">
                  <wp:posOffset>-890752</wp:posOffset>
                </wp:positionH>
                <wp:positionV relativeFrom="page">
                  <wp:posOffset>0</wp:posOffset>
                </wp:positionV>
                <wp:extent cx="212090" cy="10932795"/>
                <wp:effectExtent l="0" t="0" r="16510" b="14605"/>
                <wp:wrapNone/>
                <wp:docPr id="301109333"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58DE7" id="Rechteck 1" o:spid="_x0000_s1026" style="position:absolute;margin-left:-70.15pt;margin-top:0;width:16.7pt;height:860.85pt;z-index:25166233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" fillcolor="#004bad" strokecolor="#1f3763 [1604]" strokeweight="1pt">
                <w10:wrap anchory="page"/>
              </v:rect>
            </w:pict>
          </mc:Fallback>
        </mc:AlternateContent>
      </w:r>
      <w:r w:rsidR="00B70500">
        <w:rPr>
          <w:noProof/>
        </w:rPr>
        <mc:AlternateContent>
          <mc:Choice Requires="wps">
            <w:drawing>
              <wp:anchor distT="0" distB="0" distL="114300" distR="114300" simplePos="0" relativeHeight="251693057" behindDoc="0" locked="0" layoutInCell="1" allowOverlap="1" wp14:anchorId="488CCAD9" wp14:editId="093ABA9C">
                <wp:simplePos x="0" y="0"/>
                <wp:positionH relativeFrom="column">
                  <wp:posOffset>-891915</wp:posOffset>
                </wp:positionH>
                <wp:positionV relativeFrom="page">
                  <wp:posOffset>385</wp:posOffset>
                </wp:positionV>
                <wp:extent cx="212090" cy="10932795"/>
                <wp:effectExtent l="0" t="0" r="16510" b="14605"/>
                <wp:wrapNone/>
                <wp:docPr id="337669998"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39917" id="Rechteck 1" o:spid="_x0000_s1026" style="position:absolute;margin-left:-70.25pt;margin-top:.05pt;width:16.7pt;height:860.85pt;z-index:251693057;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p>
    <w:p w14:paraId="4BC9AF53" w14:textId="77777777" w:rsidR="00B70500" w:rsidRDefault="00B70500" w:rsidP="00F3224E">
      <w:pPr>
        <w:pStyle w:val="Page1Info"/>
        <w:spacing w:line="276" w:lineRule="auto"/>
        <w:ind w:left="0"/>
        <w:jc w:val="both"/>
        <w:rPr>
          <w:rFonts w:ascii="ArialMT" w:hAnsi="ArialMT"/>
          <w:b/>
          <w:bCs/>
          <w:color w:val="2F5496" w:themeColor="accent1" w:themeShade="BF"/>
          <w:sz w:val="24"/>
          <w:szCs w:val="24"/>
        </w:rPr>
      </w:pPr>
    </w:p>
    <w:p w14:paraId="1F09415B" w14:textId="6E040E99" w:rsidR="0054738B" w:rsidRDefault="006F2198" w:rsidP="00B70500">
      <w:pPr>
        <w:pStyle w:val="Page1Info"/>
        <w:spacing w:line="276" w:lineRule="auto"/>
        <w:ind w:left="0"/>
        <w:jc w:val="center"/>
        <w:rPr>
          <w:rFonts w:ascii="ArialMT" w:hAnsi="ArialMT"/>
          <w:b/>
          <w:bCs/>
          <w:color w:val="2F5496" w:themeColor="accent1" w:themeShade="BF"/>
          <w:sz w:val="24"/>
          <w:szCs w:val="24"/>
        </w:rPr>
      </w:pPr>
      <w:r w:rsidRPr="0013593C">
        <w:rPr>
          <w:rFonts w:ascii="ArialMT" w:hAnsi="ArialMT"/>
          <w:b/>
          <w:bCs/>
          <w:color w:val="2F5496" w:themeColor="accent1" w:themeShade="BF"/>
          <w:sz w:val="24"/>
          <w:szCs w:val="24"/>
          <w:highlight w:val="yellow"/>
        </w:rPr>
        <w:t>1</w:t>
      </w:r>
      <w:r w:rsidR="0054738B">
        <w:rPr>
          <w:rFonts w:ascii="ArialMT" w:hAnsi="ArialMT"/>
          <w:b/>
          <w:bCs/>
          <w:color w:val="2F5496" w:themeColor="accent1" w:themeShade="BF"/>
          <w:sz w:val="24"/>
          <w:szCs w:val="24"/>
        </w:rPr>
        <w:t xml:space="preserve">. </w:t>
      </w:r>
      <w:r w:rsidR="00B70500">
        <w:rPr>
          <w:rFonts w:ascii="ArialMT" w:hAnsi="ArialMT"/>
          <w:b/>
          <w:bCs/>
          <w:color w:val="2F5496" w:themeColor="accent1" w:themeShade="BF"/>
          <w:sz w:val="24"/>
          <w:szCs w:val="24"/>
        </w:rPr>
        <w:t xml:space="preserve">EINZELAUFTRAG </w:t>
      </w:r>
      <w:r w:rsidR="0054738B">
        <w:rPr>
          <w:rFonts w:ascii="ArialMT" w:hAnsi="ArialMT"/>
          <w:b/>
          <w:bCs/>
          <w:color w:val="2F5496" w:themeColor="accent1" w:themeShade="BF"/>
          <w:sz w:val="24"/>
          <w:szCs w:val="24"/>
        </w:rPr>
        <w:t xml:space="preserve">VOM </w:t>
      </w:r>
      <w:r w:rsidR="0013593C" w:rsidRPr="0013593C">
        <w:rPr>
          <w:rFonts w:ascii="ArialMT" w:hAnsi="ArialMT"/>
          <w:b/>
          <w:bCs/>
          <w:color w:val="2F5496" w:themeColor="accent1" w:themeShade="BF"/>
          <w:sz w:val="24"/>
          <w:szCs w:val="24"/>
          <w:highlight w:val="yellow"/>
        </w:rPr>
        <w:t>11</w:t>
      </w:r>
      <w:r w:rsidR="0054738B" w:rsidRPr="0013593C">
        <w:rPr>
          <w:rFonts w:ascii="ArialMT" w:hAnsi="ArialMT"/>
          <w:b/>
          <w:bCs/>
          <w:color w:val="2F5496" w:themeColor="accent1" w:themeShade="BF"/>
          <w:sz w:val="24"/>
          <w:szCs w:val="24"/>
          <w:highlight w:val="yellow"/>
        </w:rPr>
        <w:t>.</w:t>
      </w:r>
      <w:r w:rsidR="0013593C" w:rsidRPr="0013593C">
        <w:rPr>
          <w:rFonts w:ascii="ArialMT" w:hAnsi="ArialMT"/>
          <w:b/>
          <w:bCs/>
          <w:color w:val="2F5496" w:themeColor="accent1" w:themeShade="BF"/>
          <w:sz w:val="24"/>
          <w:szCs w:val="24"/>
          <w:highlight w:val="yellow"/>
        </w:rPr>
        <w:t>11</w:t>
      </w:r>
      <w:r w:rsidR="0054738B" w:rsidRPr="0013593C">
        <w:rPr>
          <w:rFonts w:ascii="ArialMT" w:hAnsi="ArialMT"/>
          <w:b/>
          <w:bCs/>
          <w:color w:val="2F5496" w:themeColor="accent1" w:themeShade="BF"/>
          <w:sz w:val="24"/>
          <w:szCs w:val="24"/>
          <w:highlight w:val="yellow"/>
        </w:rPr>
        <w:t>.2025</w:t>
      </w:r>
    </w:p>
    <w:p w14:paraId="36B1CA16" w14:textId="51BB71CA"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ZUM </w:t>
      </w:r>
    </w:p>
    <w:p w14:paraId="3C59671D" w14:textId="77777777" w:rsidR="00B70500" w:rsidRDefault="00B70500" w:rsidP="00B70500">
      <w:pPr>
        <w:pStyle w:val="Page1Info"/>
        <w:spacing w:line="276" w:lineRule="auto"/>
        <w:ind w:left="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RAHMENDIENSTLEISTUNGSVERTRAG </w:t>
      </w:r>
    </w:p>
    <w:p w14:paraId="758D0438" w14:textId="2BB01E02" w:rsidR="00B70500" w:rsidRDefault="00B70500" w:rsidP="00B70500">
      <w:pPr>
        <w:pStyle w:val="Page1Info"/>
        <w:spacing w:line="276" w:lineRule="auto"/>
        <w:ind w:left="0"/>
        <w:jc w:val="center"/>
        <w:rPr>
          <w:rFonts w:cs="Arial"/>
          <w:b/>
          <w:bCs/>
          <w:sz w:val="22"/>
        </w:rPr>
      </w:pPr>
      <w:r w:rsidRPr="00F75853">
        <w:rPr>
          <w:rFonts w:ascii="ArialMT" w:hAnsi="ArialMT"/>
          <w:b/>
          <w:bCs/>
          <w:color w:val="2F5496" w:themeColor="accent1" w:themeShade="BF"/>
          <w:sz w:val="24"/>
          <w:szCs w:val="24"/>
        </w:rPr>
        <w:t xml:space="preserve">VOM </w:t>
      </w:r>
      <w:r w:rsidR="0013593C" w:rsidRPr="0013593C">
        <w:rPr>
          <w:rFonts w:ascii="ArialMT" w:hAnsi="ArialMT"/>
          <w:b/>
          <w:bCs/>
          <w:color w:val="2F5496" w:themeColor="accent1" w:themeShade="BF"/>
          <w:sz w:val="24"/>
          <w:szCs w:val="24"/>
          <w:highlight w:val="yellow"/>
        </w:rPr>
        <w:t>11</w:t>
      </w:r>
      <w:r w:rsidRPr="0013593C">
        <w:rPr>
          <w:rFonts w:ascii="ArialMT" w:hAnsi="ArialMT"/>
          <w:b/>
          <w:bCs/>
          <w:color w:val="2F5496" w:themeColor="accent1" w:themeShade="BF"/>
          <w:sz w:val="24"/>
          <w:szCs w:val="24"/>
          <w:highlight w:val="yellow"/>
        </w:rPr>
        <w:t>.</w:t>
      </w:r>
      <w:r w:rsidR="0013593C" w:rsidRPr="0013593C">
        <w:rPr>
          <w:rFonts w:ascii="ArialMT" w:hAnsi="ArialMT"/>
          <w:b/>
          <w:bCs/>
          <w:color w:val="2F5496" w:themeColor="accent1" w:themeShade="BF"/>
          <w:sz w:val="24"/>
          <w:szCs w:val="24"/>
          <w:highlight w:val="yellow"/>
        </w:rPr>
        <w:t>11</w:t>
      </w:r>
      <w:r w:rsidRPr="0013593C">
        <w:rPr>
          <w:rFonts w:ascii="ArialMT" w:hAnsi="ArialMT"/>
          <w:b/>
          <w:bCs/>
          <w:color w:val="2F5496" w:themeColor="accent1" w:themeShade="BF"/>
          <w:sz w:val="24"/>
          <w:szCs w:val="24"/>
          <w:highlight w:val="yellow"/>
        </w:rPr>
        <w:t>.</w:t>
      </w:r>
      <w:r w:rsidR="00F75853" w:rsidRPr="0013593C">
        <w:rPr>
          <w:rFonts w:ascii="ArialMT" w:hAnsi="ArialMT"/>
          <w:b/>
          <w:bCs/>
          <w:color w:val="2F5496" w:themeColor="accent1" w:themeShade="BF"/>
          <w:sz w:val="24"/>
          <w:szCs w:val="24"/>
          <w:highlight w:val="yellow"/>
        </w:rPr>
        <w:t>2025</w:t>
      </w:r>
    </w:p>
    <w:p w14:paraId="206DE20B" w14:textId="77777777" w:rsidR="00492349" w:rsidRDefault="00492349" w:rsidP="00B70500">
      <w:pPr>
        <w:pStyle w:val="Page1Info"/>
        <w:spacing w:line="276" w:lineRule="auto"/>
        <w:jc w:val="both"/>
        <w:rPr>
          <w:rFonts w:ascii="GT America" w:hAnsi="GT America" w:cs="Arial"/>
          <w:sz w:val="18"/>
          <w:szCs w:val="20"/>
        </w:rPr>
      </w:pPr>
    </w:p>
    <w:p w14:paraId="491567CE" w14:textId="77777777" w:rsidR="00492349" w:rsidRDefault="00492349" w:rsidP="00B70500">
      <w:pPr>
        <w:pStyle w:val="Page1Info"/>
        <w:spacing w:line="276" w:lineRule="auto"/>
        <w:jc w:val="both"/>
        <w:rPr>
          <w:rFonts w:ascii="GT America" w:hAnsi="GT America" w:cs="Arial"/>
          <w:sz w:val="18"/>
          <w:szCs w:val="20"/>
        </w:rPr>
      </w:pPr>
    </w:p>
    <w:p w14:paraId="7DE124A6" w14:textId="77777777" w:rsidR="00492349" w:rsidRDefault="00492349" w:rsidP="00B70500">
      <w:pPr>
        <w:pStyle w:val="Page1Info"/>
        <w:spacing w:line="276" w:lineRule="auto"/>
        <w:jc w:val="both"/>
        <w:rPr>
          <w:rFonts w:ascii="GT America" w:hAnsi="GT America" w:cs="Arial"/>
          <w:sz w:val="18"/>
          <w:szCs w:val="20"/>
        </w:rPr>
      </w:pPr>
    </w:p>
    <w:p w14:paraId="39DC9088" w14:textId="553C1AE8" w:rsidR="00B70500" w:rsidRPr="0013593C" w:rsidRDefault="00B70500" w:rsidP="00B70500">
      <w:pPr>
        <w:pStyle w:val="Page1Info"/>
        <w:spacing w:line="276" w:lineRule="auto"/>
        <w:jc w:val="both"/>
        <w:rPr>
          <w:rFonts w:ascii="GT America" w:hAnsi="GT America" w:cs="Arial"/>
          <w:sz w:val="18"/>
          <w:szCs w:val="20"/>
          <w:lang w:val="en-GB"/>
        </w:rPr>
      </w:pPr>
      <w:proofErr w:type="spellStart"/>
      <w:r w:rsidRPr="0013593C">
        <w:rPr>
          <w:rFonts w:ascii="GT America" w:hAnsi="GT America" w:cs="Arial"/>
          <w:sz w:val="18"/>
          <w:szCs w:val="20"/>
          <w:lang w:val="en-GB"/>
        </w:rPr>
        <w:t>zwischen</w:t>
      </w:r>
      <w:proofErr w:type="spellEnd"/>
    </w:p>
    <w:p w14:paraId="5DA19210" w14:textId="77777777" w:rsidR="00B70500" w:rsidRPr="0013593C" w:rsidRDefault="00B70500" w:rsidP="00B70500">
      <w:pPr>
        <w:pStyle w:val="Page1Info"/>
        <w:spacing w:line="276" w:lineRule="auto"/>
        <w:jc w:val="both"/>
        <w:rPr>
          <w:rFonts w:ascii="GT America" w:hAnsi="GT America" w:cs="Arial"/>
          <w:sz w:val="18"/>
          <w:szCs w:val="20"/>
          <w:lang w:val="en-GB"/>
        </w:rPr>
      </w:pPr>
    </w:p>
    <w:p w14:paraId="1A6D55CB" w14:textId="596C2C31" w:rsidR="00B70500" w:rsidRPr="0013593C" w:rsidRDefault="0013593C" w:rsidP="00B70500">
      <w:pPr>
        <w:pStyle w:val="Page1Info"/>
        <w:spacing w:line="276" w:lineRule="auto"/>
        <w:jc w:val="both"/>
        <w:rPr>
          <w:rFonts w:ascii="GT America" w:hAnsi="GT America" w:cs="Arial"/>
          <w:b/>
          <w:bCs/>
          <w:sz w:val="18"/>
          <w:szCs w:val="20"/>
          <w:highlight w:val="yellow"/>
          <w:lang w:val="en-GB"/>
        </w:rPr>
      </w:pPr>
      <w:r w:rsidRPr="0013593C">
        <w:rPr>
          <w:rFonts w:ascii="GT America" w:hAnsi="GT America" w:cs="Arial"/>
          <w:b/>
          <w:bCs/>
          <w:sz w:val="18"/>
          <w:szCs w:val="20"/>
          <w:highlight w:val="yellow"/>
          <w:lang w:val="en-GB"/>
        </w:rPr>
        <w:t>Max</w:t>
      </w:r>
      <w:r w:rsidR="00F75853" w:rsidRPr="0013593C">
        <w:rPr>
          <w:rFonts w:ascii="GT America" w:hAnsi="GT America" w:cs="Arial"/>
          <w:b/>
          <w:bCs/>
          <w:sz w:val="18"/>
          <w:szCs w:val="20"/>
          <w:highlight w:val="yellow"/>
          <w:lang w:val="en-GB"/>
        </w:rPr>
        <w:t xml:space="preserve"> </w:t>
      </w:r>
      <w:r w:rsidR="006F2198" w:rsidRPr="0013593C">
        <w:rPr>
          <w:rFonts w:ascii="GT America" w:hAnsi="GT America" w:cs="Arial"/>
          <w:b/>
          <w:bCs/>
          <w:sz w:val="18"/>
          <w:szCs w:val="20"/>
          <w:highlight w:val="yellow"/>
          <w:lang w:val="en-GB"/>
        </w:rPr>
        <w:t>M</w:t>
      </w:r>
      <w:r w:rsidRPr="0013593C">
        <w:rPr>
          <w:rFonts w:ascii="GT America" w:hAnsi="GT America" w:cs="Arial"/>
          <w:b/>
          <w:bCs/>
          <w:sz w:val="18"/>
          <w:szCs w:val="20"/>
          <w:highlight w:val="yellow"/>
          <w:lang w:val="en-GB"/>
        </w:rPr>
        <w:t>usterman</w:t>
      </w:r>
    </w:p>
    <w:p w14:paraId="2A004A86" w14:textId="25A3EC3D" w:rsidR="00F75853" w:rsidRPr="0013593C" w:rsidRDefault="0013593C" w:rsidP="006F2198">
      <w:pPr>
        <w:pStyle w:val="Page1Info"/>
        <w:rPr>
          <w:rFonts w:ascii="GT America" w:hAnsi="GT America" w:cs="Arial"/>
          <w:sz w:val="18"/>
          <w:szCs w:val="20"/>
          <w:highlight w:val="yellow"/>
          <w:lang w:val="en-GB"/>
        </w:rPr>
      </w:pPr>
      <w:proofErr w:type="spellStart"/>
      <w:r w:rsidRPr="0013593C">
        <w:rPr>
          <w:rFonts w:ascii="GT America" w:hAnsi="GT America" w:cs="Arial"/>
          <w:sz w:val="18"/>
          <w:szCs w:val="20"/>
          <w:highlight w:val="yellow"/>
          <w:lang w:val="en-GB"/>
        </w:rPr>
        <w:t>Musterstr</w:t>
      </w:r>
      <w:proofErr w:type="spellEnd"/>
      <w:r w:rsidRPr="0013593C">
        <w:rPr>
          <w:rFonts w:ascii="GT America" w:hAnsi="GT America" w:cs="Arial"/>
          <w:sz w:val="18"/>
          <w:szCs w:val="20"/>
          <w:highlight w:val="yellow"/>
          <w:lang w:val="en-GB"/>
        </w:rPr>
        <w:t>. 10, Apt. 10</w:t>
      </w:r>
      <w:r w:rsidR="00712E57" w:rsidRPr="0013593C">
        <w:rPr>
          <w:rFonts w:ascii="GT America" w:hAnsi="GT America" w:cs="Arial"/>
          <w:sz w:val="18"/>
          <w:szCs w:val="20"/>
          <w:highlight w:val="yellow"/>
          <w:lang w:val="en-GB"/>
        </w:rPr>
        <w:t xml:space="preserve"> | </w:t>
      </w:r>
      <w:r w:rsidRPr="0013593C">
        <w:rPr>
          <w:rFonts w:ascii="GT America" w:hAnsi="GT America" w:cs="Arial"/>
          <w:sz w:val="18"/>
          <w:szCs w:val="20"/>
          <w:highlight w:val="yellow"/>
          <w:lang w:val="en-GB"/>
        </w:rPr>
        <w:t>[PLZ]</w:t>
      </w:r>
      <w:r w:rsidR="00712E57" w:rsidRPr="0013593C">
        <w:rPr>
          <w:rFonts w:ascii="GT America" w:hAnsi="GT America" w:cs="Arial"/>
          <w:sz w:val="18"/>
          <w:szCs w:val="20"/>
          <w:highlight w:val="yellow"/>
          <w:lang w:val="en-GB"/>
        </w:rPr>
        <w:t xml:space="preserve"> </w:t>
      </w:r>
      <w:r w:rsidRPr="0013593C">
        <w:rPr>
          <w:rFonts w:ascii="GT America" w:hAnsi="GT America" w:cs="Arial"/>
          <w:sz w:val="18"/>
          <w:szCs w:val="20"/>
          <w:highlight w:val="yellow"/>
          <w:lang w:val="en-GB"/>
        </w:rPr>
        <w:t>Paris</w:t>
      </w:r>
      <w:r w:rsidR="00712E57" w:rsidRPr="0013593C">
        <w:rPr>
          <w:rFonts w:ascii="GT America" w:hAnsi="GT America" w:cs="Arial"/>
          <w:sz w:val="18"/>
          <w:szCs w:val="20"/>
          <w:highlight w:val="yellow"/>
          <w:lang w:val="en-GB"/>
        </w:rPr>
        <w:t xml:space="preserve"> | </w:t>
      </w:r>
      <w:proofErr w:type="spellStart"/>
      <w:r w:rsidRPr="0013593C">
        <w:rPr>
          <w:rFonts w:ascii="GT America" w:hAnsi="GT America" w:cs="Arial"/>
          <w:sz w:val="18"/>
          <w:szCs w:val="20"/>
          <w:highlight w:val="yellow"/>
          <w:lang w:val="en-GB"/>
        </w:rPr>
        <w:t>Frankreich</w:t>
      </w:r>
      <w:proofErr w:type="spellEnd"/>
      <w:r w:rsidR="00712E57" w:rsidRPr="0013593C">
        <w:rPr>
          <w:rFonts w:ascii="GT America" w:hAnsi="GT America" w:cs="Arial"/>
          <w:sz w:val="18"/>
          <w:szCs w:val="20"/>
          <w:highlight w:val="yellow"/>
          <w:lang w:val="en-GB"/>
        </w:rPr>
        <w:t xml:space="preserve"> </w:t>
      </w:r>
    </w:p>
    <w:p w14:paraId="5AC9E4C9" w14:textId="4E748156" w:rsidR="00B70500" w:rsidRPr="00712E57" w:rsidRDefault="00F75853" w:rsidP="006F2198">
      <w:pPr>
        <w:pStyle w:val="Page1Info"/>
        <w:rPr>
          <w:rFonts w:ascii="GT America" w:hAnsi="GT America" w:cs="Arial"/>
          <w:sz w:val="18"/>
          <w:szCs w:val="20"/>
          <w:lang w:val="en-GB"/>
        </w:rPr>
      </w:pPr>
      <w:r w:rsidRPr="0013593C">
        <w:rPr>
          <w:rFonts w:ascii="GT America" w:hAnsi="GT America" w:cs="Arial"/>
          <w:sz w:val="18"/>
          <w:szCs w:val="20"/>
          <w:highlight w:val="yellow"/>
          <w:lang w:val="en-GB"/>
        </w:rPr>
        <w:t xml:space="preserve">Email: </w:t>
      </w:r>
      <w:r w:rsidR="0013593C" w:rsidRPr="0013593C">
        <w:rPr>
          <w:rFonts w:ascii="GT America" w:hAnsi="GT America" w:cs="Arial"/>
          <w:sz w:val="18"/>
          <w:szCs w:val="20"/>
          <w:highlight w:val="yellow"/>
          <w:lang w:val="en-GB"/>
        </w:rPr>
        <w:t>M.Musterman</w:t>
      </w:r>
      <w:r w:rsidR="00712E57" w:rsidRPr="0013593C">
        <w:rPr>
          <w:rFonts w:ascii="GT America" w:hAnsi="GT America" w:cs="Arial"/>
          <w:sz w:val="18"/>
          <w:szCs w:val="20"/>
          <w:highlight w:val="yellow"/>
          <w:lang w:val="en-GB"/>
        </w:rPr>
        <w:t>@gmail.com</w:t>
      </w:r>
    </w:p>
    <w:p w14:paraId="0E5ACAB0" w14:textId="77777777" w:rsidR="00B70500" w:rsidRPr="00492349" w:rsidRDefault="00B70500" w:rsidP="00B70500">
      <w:pPr>
        <w:pStyle w:val="Page1Info"/>
        <w:spacing w:line="276" w:lineRule="auto"/>
        <w:jc w:val="both"/>
        <w:rPr>
          <w:rFonts w:ascii="GT America" w:hAnsi="GT America" w:cs="Arial"/>
          <w:sz w:val="18"/>
          <w:szCs w:val="20"/>
        </w:rPr>
      </w:pPr>
      <w:r w:rsidRPr="00712E57">
        <w:rPr>
          <w:rFonts w:ascii="GT America" w:hAnsi="GT America" w:cs="Arial"/>
          <w:sz w:val="18"/>
          <w:szCs w:val="20"/>
          <w:lang w:val="en-GB"/>
        </w:rPr>
        <w:t xml:space="preserve"> </w:t>
      </w:r>
      <w:r w:rsidRPr="00492349">
        <w:rPr>
          <w:rFonts w:ascii="GT America" w:hAnsi="GT America" w:cs="Arial"/>
          <w:sz w:val="18"/>
          <w:szCs w:val="20"/>
        </w:rPr>
        <w:t xml:space="preserve">– nachfolgend „Auftraggeber“ genannt – </w:t>
      </w:r>
    </w:p>
    <w:p w14:paraId="4C1E8958" w14:textId="77777777" w:rsidR="00B70500" w:rsidRPr="00492349" w:rsidRDefault="00B70500" w:rsidP="00B70500">
      <w:pPr>
        <w:pStyle w:val="Page1Info"/>
        <w:spacing w:line="276" w:lineRule="auto"/>
        <w:ind w:left="0"/>
        <w:jc w:val="both"/>
        <w:rPr>
          <w:rFonts w:ascii="GT America" w:hAnsi="GT America" w:cs="Arial"/>
          <w:sz w:val="18"/>
          <w:szCs w:val="20"/>
        </w:rPr>
      </w:pPr>
    </w:p>
    <w:p w14:paraId="4A87D2C7"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und</w:t>
      </w:r>
    </w:p>
    <w:p w14:paraId="57AE0604" w14:textId="77777777" w:rsidR="00B70500" w:rsidRPr="00492349" w:rsidRDefault="00B70500" w:rsidP="00B70500">
      <w:pPr>
        <w:pStyle w:val="Page1Info"/>
        <w:spacing w:line="276" w:lineRule="auto"/>
        <w:ind w:left="0"/>
        <w:jc w:val="both"/>
        <w:rPr>
          <w:rFonts w:ascii="GT America" w:hAnsi="GT America" w:cs="Arial"/>
          <w:sz w:val="18"/>
          <w:szCs w:val="20"/>
        </w:rPr>
      </w:pPr>
    </w:p>
    <w:p w14:paraId="4A29AC9B" w14:textId="77777777" w:rsidR="00B70500" w:rsidRPr="00492349" w:rsidRDefault="00B70500" w:rsidP="00B70500">
      <w:pPr>
        <w:pStyle w:val="Page1Info"/>
        <w:spacing w:line="276" w:lineRule="auto"/>
        <w:jc w:val="both"/>
        <w:rPr>
          <w:rFonts w:ascii="GT America" w:hAnsi="GT America" w:cs="Arial"/>
          <w:i/>
          <w:iCs/>
          <w:sz w:val="18"/>
          <w:szCs w:val="20"/>
          <w:highlight w:val="yellow"/>
        </w:rPr>
      </w:pPr>
    </w:p>
    <w:p w14:paraId="3BCF9864" w14:textId="77777777" w:rsidR="00B70500" w:rsidRPr="00492349" w:rsidRDefault="00B70500" w:rsidP="00B70500">
      <w:pPr>
        <w:pStyle w:val="Page1Info"/>
        <w:spacing w:line="276" w:lineRule="auto"/>
        <w:jc w:val="both"/>
        <w:rPr>
          <w:rFonts w:ascii="GT America" w:hAnsi="GT America" w:cs="Arial"/>
          <w:b/>
          <w:bCs/>
          <w:sz w:val="18"/>
          <w:szCs w:val="20"/>
        </w:rPr>
      </w:pPr>
      <w:r w:rsidRPr="00492349">
        <w:rPr>
          <w:rFonts w:ascii="GT America" w:hAnsi="GT America" w:cs="Arial"/>
          <w:b/>
          <w:bCs/>
          <w:sz w:val="18"/>
          <w:szCs w:val="20"/>
        </w:rPr>
        <w:t xml:space="preserve">HEORHII HUDIIEV – Agentur für Patientenbetreuung </w:t>
      </w:r>
    </w:p>
    <w:p w14:paraId="26160541" w14:textId="77777777"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Albert-Schweitzer-Str. 56 | 81735 München</w:t>
      </w:r>
    </w:p>
    <w:p w14:paraId="35D448AF" w14:textId="77777777" w:rsidR="00B70500" w:rsidRPr="00492349" w:rsidRDefault="00B70500" w:rsidP="00B70500">
      <w:pPr>
        <w:pStyle w:val="Page1Info"/>
        <w:spacing w:line="276" w:lineRule="auto"/>
        <w:rPr>
          <w:rFonts w:ascii="GT America" w:hAnsi="GT America" w:cs="Arial"/>
          <w:sz w:val="18"/>
          <w:szCs w:val="20"/>
        </w:rPr>
      </w:pPr>
      <w:proofErr w:type="gramStart"/>
      <w:r w:rsidRPr="00492349">
        <w:rPr>
          <w:rFonts w:ascii="GT America" w:hAnsi="GT America" w:cs="Arial"/>
          <w:sz w:val="18"/>
          <w:szCs w:val="20"/>
        </w:rPr>
        <w:t>Email</w:t>
      </w:r>
      <w:proofErr w:type="gramEnd"/>
      <w:r w:rsidRPr="00492349">
        <w:rPr>
          <w:rFonts w:ascii="GT America" w:hAnsi="GT America" w:cs="Arial"/>
          <w:sz w:val="18"/>
          <w:szCs w:val="20"/>
        </w:rPr>
        <w:t xml:space="preserve">: </w:t>
      </w:r>
      <w:r w:rsidRPr="000C432A">
        <w:rPr>
          <w:rFonts w:ascii="GT America" w:hAnsi="GT America" w:cs="Arial"/>
          <w:sz w:val="18"/>
          <w:szCs w:val="20"/>
          <w:highlight w:val="yellow"/>
        </w:rPr>
        <w:t>office@gmed-health.com</w:t>
      </w:r>
    </w:p>
    <w:p w14:paraId="2BF532A6" w14:textId="13BCD3D1" w:rsidR="00B70500" w:rsidRPr="00492349" w:rsidRDefault="00B70500" w:rsidP="00B70500">
      <w:pPr>
        <w:pStyle w:val="Page1Info"/>
        <w:spacing w:line="276" w:lineRule="auto"/>
        <w:jc w:val="both"/>
        <w:rPr>
          <w:rFonts w:ascii="GT America" w:hAnsi="GT America" w:cs="Arial"/>
          <w:sz w:val="18"/>
          <w:szCs w:val="20"/>
        </w:rPr>
      </w:pPr>
      <w:r w:rsidRPr="00492349">
        <w:rPr>
          <w:rFonts w:ascii="GT America" w:hAnsi="GT America" w:cs="Arial"/>
          <w:sz w:val="18"/>
          <w:szCs w:val="20"/>
        </w:rPr>
        <w:t>– nachfolgend „Auftragnehmer“ genannt –</w:t>
      </w:r>
    </w:p>
    <w:p w14:paraId="78A4D24F" w14:textId="77777777" w:rsidR="00B70500" w:rsidRPr="00492349" w:rsidRDefault="00B70500" w:rsidP="00B70500">
      <w:pPr>
        <w:pStyle w:val="Page1Info"/>
        <w:spacing w:line="276" w:lineRule="auto"/>
        <w:jc w:val="both"/>
        <w:rPr>
          <w:rFonts w:ascii="GT America" w:hAnsi="GT America" w:cs="Arial"/>
          <w:sz w:val="18"/>
          <w:szCs w:val="20"/>
        </w:rPr>
      </w:pPr>
    </w:p>
    <w:p w14:paraId="66250FE4" w14:textId="77777777" w:rsidR="00B70500" w:rsidRPr="00492349" w:rsidRDefault="00B70500" w:rsidP="00B70500">
      <w:pPr>
        <w:pStyle w:val="Page1Info"/>
        <w:spacing w:line="276" w:lineRule="auto"/>
        <w:rPr>
          <w:rFonts w:ascii="GT America" w:hAnsi="GT America" w:cs="Arial"/>
          <w:sz w:val="18"/>
          <w:szCs w:val="20"/>
        </w:rPr>
      </w:pPr>
      <w:r w:rsidRPr="00492349">
        <w:rPr>
          <w:rFonts w:ascii="GT America" w:hAnsi="GT America" w:cs="Arial"/>
          <w:sz w:val="18"/>
          <w:szCs w:val="20"/>
        </w:rPr>
        <w:t>– nachfolgend „Auftraggeber“ und „Auftraggeber“ gemeinsam „Vertragsparteien“ genannt –</w:t>
      </w:r>
    </w:p>
    <w:p w14:paraId="004EDCEC" w14:textId="38E59CF8" w:rsidR="00B70500" w:rsidRDefault="00B70500" w:rsidP="00F3224E">
      <w:pPr>
        <w:pStyle w:val="Page1Info"/>
        <w:spacing w:line="276" w:lineRule="auto"/>
        <w:ind w:left="0"/>
        <w:jc w:val="both"/>
        <w:rPr>
          <w:rFonts w:ascii="GT America" w:hAnsi="GT America" w:cs="Arial"/>
          <w:sz w:val="22"/>
        </w:rPr>
      </w:pPr>
    </w:p>
    <w:p w14:paraId="77A498B9" w14:textId="77777777" w:rsidR="00C54D9F" w:rsidRDefault="00C54D9F" w:rsidP="00F3224E">
      <w:pPr>
        <w:pStyle w:val="Page1Info"/>
        <w:spacing w:line="276" w:lineRule="auto"/>
        <w:ind w:left="0"/>
        <w:jc w:val="both"/>
        <w:rPr>
          <w:rFonts w:ascii="GT America" w:hAnsi="GT America" w:cs="Arial"/>
          <w:sz w:val="22"/>
        </w:rPr>
      </w:pPr>
    </w:p>
    <w:p w14:paraId="5CB50A39" w14:textId="77777777" w:rsidR="00C54D9F" w:rsidRDefault="00C54D9F" w:rsidP="00F3224E">
      <w:pPr>
        <w:pStyle w:val="Page1Info"/>
        <w:spacing w:line="276" w:lineRule="auto"/>
        <w:ind w:left="0"/>
        <w:jc w:val="both"/>
        <w:rPr>
          <w:rFonts w:ascii="GT America" w:hAnsi="GT America" w:cs="Arial"/>
          <w:sz w:val="22"/>
        </w:rPr>
      </w:pPr>
    </w:p>
    <w:p w14:paraId="0A11C5CC" w14:textId="77777777" w:rsidR="00C54D9F" w:rsidRDefault="00C54D9F" w:rsidP="00F3224E">
      <w:pPr>
        <w:pStyle w:val="Page1Info"/>
        <w:spacing w:line="276" w:lineRule="auto"/>
        <w:ind w:left="0"/>
        <w:jc w:val="both"/>
        <w:rPr>
          <w:rFonts w:ascii="GT America" w:hAnsi="GT America" w:cs="Arial"/>
          <w:sz w:val="22"/>
        </w:rPr>
      </w:pPr>
    </w:p>
    <w:p w14:paraId="67AC0818" w14:textId="77777777" w:rsidR="00C54D9F" w:rsidRDefault="00C54D9F" w:rsidP="00F3224E">
      <w:pPr>
        <w:pStyle w:val="Page1Info"/>
        <w:spacing w:line="276" w:lineRule="auto"/>
        <w:ind w:left="0"/>
        <w:jc w:val="both"/>
        <w:rPr>
          <w:rFonts w:ascii="GT America" w:hAnsi="GT America" w:cs="Arial"/>
          <w:sz w:val="22"/>
        </w:rPr>
      </w:pPr>
    </w:p>
    <w:p w14:paraId="428E9FC6" w14:textId="77777777" w:rsidR="00C54D9F" w:rsidRDefault="00C54D9F" w:rsidP="00F3224E">
      <w:pPr>
        <w:pStyle w:val="Page1Info"/>
        <w:spacing w:line="276" w:lineRule="auto"/>
        <w:ind w:left="0"/>
        <w:jc w:val="both"/>
        <w:rPr>
          <w:rFonts w:ascii="GT America" w:hAnsi="GT America" w:cs="Arial"/>
          <w:sz w:val="22"/>
        </w:rPr>
      </w:pPr>
    </w:p>
    <w:p w14:paraId="78A9F45F" w14:textId="77777777" w:rsidR="00C54D9F" w:rsidRDefault="00C54D9F" w:rsidP="00F3224E">
      <w:pPr>
        <w:pStyle w:val="Page1Info"/>
        <w:spacing w:line="276" w:lineRule="auto"/>
        <w:ind w:left="0"/>
        <w:jc w:val="both"/>
        <w:rPr>
          <w:rFonts w:ascii="GT America" w:hAnsi="GT America" w:cs="Arial"/>
          <w:sz w:val="22"/>
        </w:rPr>
      </w:pPr>
    </w:p>
    <w:p w14:paraId="4155E08E" w14:textId="77777777" w:rsidR="00C54D9F" w:rsidRDefault="00C54D9F" w:rsidP="00F3224E">
      <w:pPr>
        <w:pStyle w:val="Page1Info"/>
        <w:spacing w:line="276" w:lineRule="auto"/>
        <w:ind w:left="0"/>
        <w:jc w:val="both"/>
        <w:rPr>
          <w:rFonts w:ascii="GT America" w:hAnsi="GT America" w:cs="Arial"/>
          <w:sz w:val="22"/>
        </w:rPr>
      </w:pPr>
    </w:p>
    <w:p w14:paraId="5ACE5D6A" w14:textId="77777777" w:rsidR="00C54D9F" w:rsidRDefault="00C54D9F" w:rsidP="00F3224E">
      <w:pPr>
        <w:pStyle w:val="Page1Info"/>
        <w:spacing w:line="276" w:lineRule="auto"/>
        <w:ind w:left="0"/>
        <w:jc w:val="both"/>
        <w:rPr>
          <w:rFonts w:ascii="GT America" w:hAnsi="GT America" w:cs="Arial"/>
          <w:sz w:val="22"/>
        </w:rPr>
      </w:pPr>
    </w:p>
    <w:p w14:paraId="43D4857A" w14:textId="77777777" w:rsidR="00C54D9F" w:rsidRDefault="00C54D9F" w:rsidP="00F3224E">
      <w:pPr>
        <w:pStyle w:val="Page1Info"/>
        <w:spacing w:line="276" w:lineRule="auto"/>
        <w:ind w:left="0"/>
        <w:jc w:val="both"/>
        <w:rPr>
          <w:rFonts w:ascii="GT America" w:hAnsi="GT America" w:cs="Arial"/>
          <w:sz w:val="22"/>
        </w:rPr>
      </w:pPr>
    </w:p>
    <w:p w14:paraId="7625ACF4" w14:textId="77777777" w:rsidR="00C54D9F" w:rsidRDefault="00C54D9F" w:rsidP="00F3224E">
      <w:pPr>
        <w:pStyle w:val="Page1Info"/>
        <w:spacing w:line="276" w:lineRule="auto"/>
        <w:ind w:left="0"/>
        <w:jc w:val="both"/>
        <w:rPr>
          <w:rFonts w:ascii="GT America" w:hAnsi="GT America" w:cs="Arial"/>
          <w:sz w:val="22"/>
        </w:rPr>
      </w:pPr>
    </w:p>
    <w:p w14:paraId="3DCE3B46" w14:textId="77777777" w:rsidR="00C54D9F" w:rsidRDefault="00C54D9F" w:rsidP="00F3224E">
      <w:pPr>
        <w:pStyle w:val="Page1Info"/>
        <w:spacing w:line="276" w:lineRule="auto"/>
        <w:ind w:left="0"/>
        <w:jc w:val="both"/>
        <w:rPr>
          <w:rFonts w:ascii="GT America" w:hAnsi="GT America" w:cs="Arial"/>
          <w:sz w:val="22"/>
        </w:rPr>
      </w:pPr>
    </w:p>
    <w:p w14:paraId="346A9419" w14:textId="77777777" w:rsidR="00C54D9F" w:rsidRDefault="00C54D9F" w:rsidP="00F3224E">
      <w:pPr>
        <w:pStyle w:val="Page1Info"/>
        <w:spacing w:line="276" w:lineRule="auto"/>
        <w:ind w:left="0"/>
        <w:jc w:val="both"/>
        <w:rPr>
          <w:rFonts w:ascii="GT America" w:hAnsi="GT America" w:cs="Arial"/>
          <w:sz w:val="22"/>
        </w:rPr>
      </w:pPr>
    </w:p>
    <w:p w14:paraId="261EE4EC" w14:textId="77777777" w:rsidR="00C54D9F" w:rsidRDefault="00C54D9F" w:rsidP="00F3224E">
      <w:pPr>
        <w:pStyle w:val="Page1Info"/>
        <w:spacing w:line="276" w:lineRule="auto"/>
        <w:ind w:left="0"/>
        <w:jc w:val="both"/>
        <w:rPr>
          <w:rFonts w:ascii="GT America" w:hAnsi="GT America" w:cs="Arial"/>
          <w:sz w:val="22"/>
        </w:rPr>
      </w:pPr>
    </w:p>
    <w:p w14:paraId="795DBAFD" w14:textId="77777777" w:rsidR="00C54D9F" w:rsidRDefault="00C54D9F" w:rsidP="00F3224E">
      <w:pPr>
        <w:pStyle w:val="Page1Info"/>
        <w:spacing w:line="276" w:lineRule="auto"/>
        <w:ind w:left="0"/>
        <w:jc w:val="both"/>
        <w:rPr>
          <w:rFonts w:ascii="GT America" w:hAnsi="GT America" w:cs="Arial"/>
          <w:sz w:val="22"/>
        </w:rPr>
      </w:pPr>
    </w:p>
    <w:p w14:paraId="4E29B6CC" w14:textId="77777777" w:rsidR="00C54D9F" w:rsidRDefault="00C54D9F" w:rsidP="00F3224E">
      <w:pPr>
        <w:pStyle w:val="Page1Info"/>
        <w:spacing w:line="276" w:lineRule="auto"/>
        <w:ind w:left="0"/>
        <w:jc w:val="both"/>
        <w:rPr>
          <w:rFonts w:ascii="GT America" w:hAnsi="GT America" w:cs="Arial"/>
          <w:sz w:val="22"/>
        </w:rPr>
      </w:pPr>
    </w:p>
    <w:p w14:paraId="6369793F" w14:textId="77777777" w:rsidR="00C54D9F" w:rsidRDefault="00C54D9F" w:rsidP="00F3224E">
      <w:pPr>
        <w:pStyle w:val="Page1Info"/>
        <w:spacing w:line="276" w:lineRule="auto"/>
        <w:ind w:left="0"/>
        <w:jc w:val="both"/>
        <w:rPr>
          <w:rFonts w:ascii="GT America" w:hAnsi="GT America" w:cs="Arial"/>
          <w:sz w:val="22"/>
        </w:rPr>
      </w:pPr>
    </w:p>
    <w:p w14:paraId="7470F398" w14:textId="77777777" w:rsidR="00C54D9F" w:rsidRDefault="00C54D9F" w:rsidP="00F3224E">
      <w:pPr>
        <w:pStyle w:val="Page1Info"/>
        <w:spacing w:line="276" w:lineRule="auto"/>
        <w:ind w:left="0"/>
        <w:jc w:val="both"/>
        <w:rPr>
          <w:rFonts w:ascii="GT America" w:hAnsi="GT America" w:cs="Arial"/>
          <w:sz w:val="22"/>
        </w:rPr>
      </w:pPr>
    </w:p>
    <w:p w14:paraId="60945B3F" w14:textId="77777777" w:rsidR="00C54D9F" w:rsidRDefault="00C54D9F" w:rsidP="00F3224E">
      <w:pPr>
        <w:pStyle w:val="Page1Info"/>
        <w:spacing w:line="276" w:lineRule="auto"/>
        <w:ind w:left="0"/>
        <w:jc w:val="both"/>
        <w:rPr>
          <w:rFonts w:ascii="GT America" w:hAnsi="GT America" w:cs="Arial"/>
          <w:sz w:val="22"/>
        </w:rPr>
      </w:pPr>
    </w:p>
    <w:p w14:paraId="42B8592C" w14:textId="040E7BC1" w:rsidR="00C54D9F" w:rsidRDefault="00C54D9F" w:rsidP="009D0E3A">
      <w:pPr>
        <w:pStyle w:val="Page1Info"/>
        <w:spacing w:line="276" w:lineRule="auto"/>
        <w:ind w:left="0"/>
        <w:jc w:val="right"/>
        <w:rPr>
          <w:rFonts w:ascii="GT America" w:hAnsi="GT America" w:cs="Arial"/>
          <w:sz w:val="22"/>
        </w:rPr>
      </w:pPr>
    </w:p>
    <w:p w14:paraId="29A3E052" w14:textId="77777777" w:rsidR="006F2198" w:rsidRDefault="006F2198" w:rsidP="009D0E3A">
      <w:pPr>
        <w:pStyle w:val="Page1Info"/>
        <w:spacing w:line="276" w:lineRule="auto"/>
        <w:ind w:left="0"/>
        <w:jc w:val="right"/>
        <w:rPr>
          <w:rFonts w:ascii="GT America" w:hAnsi="GT America" w:cs="Arial"/>
          <w:sz w:val="22"/>
        </w:rPr>
      </w:pPr>
    </w:p>
    <w:p w14:paraId="79EB8708" w14:textId="77777777" w:rsidR="006F2198" w:rsidRDefault="006F2198" w:rsidP="009D0E3A">
      <w:pPr>
        <w:pStyle w:val="Page1Info"/>
        <w:spacing w:line="276" w:lineRule="auto"/>
        <w:ind w:left="0"/>
        <w:jc w:val="right"/>
        <w:rPr>
          <w:rFonts w:ascii="GT America" w:hAnsi="GT America" w:cs="Arial"/>
          <w:sz w:val="22"/>
        </w:rPr>
      </w:pPr>
    </w:p>
    <w:p w14:paraId="5BC39C73" w14:textId="6837B3F8" w:rsidR="00B70500" w:rsidRDefault="00F75853">
      <w:pPr>
        <w:rPr>
          <w:rFonts w:ascii="GT America" w:hAnsi="GT America" w:cs="Arial"/>
          <w:sz w:val="22"/>
          <w:szCs w:val="22"/>
        </w:rPr>
      </w:pPr>
      <w:r>
        <w:rPr>
          <w:rFonts w:ascii="GT America" w:hAnsi="GT America" w:cs="Arial"/>
          <w:noProof/>
          <w:sz w:val="18"/>
          <w:szCs w:val="20"/>
        </w:rPr>
        <mc:AlternateContent>
          <mc:Choice Requires="wps">
            <w:drawing>
              <wp:anchor distT="0" distB="0" distL="114300" distR="114300" simplePos="0" relativeHeight="251764737" behindDoc="0" locked="0" layoutInCell="1" allowOverlap="1" wp14:anchorId="1B8F0692" wp14:editId="4A53E6B1">
                <wp:simplePos x="0" y="0"/>
                <wp:positionH relativeFrom="column">
                  <wp:posOffset>5830570</wp:posOffset>
                </wp:positionH>
                <wp:positionV relativeFrom="paragraph">
                  <wp:posOffset>97790</wp:posOffset>
                </wp:positionV>
                <wp:extent cx="501015" cy="274955"/>
                <wp:effectExtent l="0" t="0" r="0" b="0"/>
                <wp:wrapThrough wrapText="bothSides">
                  <wp:wrapPolygon edited="0">
                    <wp:start x="2738" y="998"/>
                    <wp:lineTo x="2738" y="18956"/>
                    <wp:lineTo x="18068" y="18956"/>
                    <wp:lineTo x="18068" y="998"/>
                    <wp:lineTo x="2738" y="998"/>
                  </wp:wrapPolygon>
                </wp:wrapThrough>
                <wp:docPr id="108523034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F0692" id="_x0000_t202" coordsize="21600,21600" o:spt="202" path="m,l,21600r21600,l21600,xe">
                <v:stroke joinstyle="miter"/>
                <v:path gradientshapeok="t" o:connecttype="rect"/>
              </v:shapetype>
              <v:shape id="Textfeld 41" o:spid="_x0000_s1026" type="#_x0000_t202" style="position:absolute;margin-left:459.1pt;margin-top:7.7pt;width:39.45pt;height:21.65pt;z-index:2517647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" filled="f" stroked="f" strokeweight=".5pt">
                <v:textbox>
                  <w:txbxContent>
                    <w:p w14:paraId="1C28F11C" w14:textId="2EC7E3AD" w:rsidR="00002647" w:rsidRPr="009D0E3A" w:rsidRDefault="00002647" w:rsidP="00002647">
                      <w:pPr>
                        <w:spacing w:line="276" w:lineRule="auto"/>
                        <w:rPr>
                          <w:rFonts w:ascii="GT America" w:hAnsi="GT America"/>
                          <w:sz w:val="12"/>
                          <w:szCs w:val="15"/>
                        </w:rPr>
                      </w:pPr>
                      <w:r>
                        <w:rPr>
                          <w:rFonts w:cs="Arial"/>
                          <w:color w:val="595959" w:themeColor="text1" w:themeTint="A6"/>
                          <w:sz w:val="20"/>
                          <w:szCs w:val="16"/>
                        </w:rPr>
                        <w:t>1</w:t>
                      </w:r>
                      <w:r w:rsidRPr="009D0E3A">
                        <w:rPr>
                          <w:rFonts w:cs="Arial"/>
                          <w:color w:val="595959" w:themeColor="text1" w:themeTint="A6"/>
                          <w:sz w:val="20"/>
                          <w:szCs w:val="16"/>
                        </w:rPr>
                        <w:t>/</w:t>
                      </w:r>
                      <w:r w:rsidR="00F75853">
                        <w:rPr>
                          <w:rFonts w:cs="Arial"/>
                          <w:color w:val="595959" w:themeColor="text1" w:themeTint="A6"/>
                          <w:sz w:val="20"/>
                          <w:szCs w:val="16"/>
                        </w:rPr>
                        <w:t>3</w:t>
                      </w:r>
                    </w:p>
                    <w:p w14:paraId="69B68AC6" w14:textId="77777777" w:rsidR="00002647" w:rsidRDefault="00002647" w:rsidP="00002647"/>
                  </w:txbxContent>
                </v:textbox>
                <w10:wrap type="through"/>
              </v:shape>
            </w:pict>
          </mc:Fallback>
        </mc:AlternateContent>
      </w:r>
    </w:p>
    <w:p w14:paraId="6C08DDF4" w14:textId="77777777" w:rsidR="00F75853" w:rsidRDefault="00F75853" w:rsidP="00F3224E">
      <w:pPr>
        <w:pStyle w:val="Page1Info"/>
        <w:spacing w:line="276" w:lineRule="auto"/>
        <w:ind w:left="0"/>
        <w:jc w:val="both"/>
        <w:rPr>
          <w:rFonts w:ascii="GT America" w:hAnsi="GT America" w:cs="Arial"/>
          <w:sz w:val="22"/>
        </w:rPr>
      </w:pPr>
    </w:p>
    <w:p w14:paraId="262A1EA0" w14:textId="3C002143" w:rsidR="00B70500" w:rsidRDefault="00B70500" w:rsidP="00F3224E">
      <w:pPr>
        <w:pStyle w:val="Page1Info"/>
        <w:spacing w:line="276" w:lineRule="auto"/>
        <w:ind w:left="0"/>
        <w:jc w:val="both"/>
        <w:rPr>
          <w:rFonts w:ascii="GT America" w:hAnsi="GT America" w:cs="Arial"/>
          <w:sz w:val="22"/>
        </w:rPr>
      </w:pPr>
      <w:r>
        <w:rPr>
          <w:noProof/>
        </w:rPr>
        <w:lastRenderedPageBreak/>
        <mc:AlternateContent>
          <mc:Choice Requires="wps">
            <w:drawing>
              <wp:anchor distT="0" distB="0" distL="114300" distR="114300" simplePos="0" relativeHeight="251695105" behindDoc="0" locked="0" layoutInCell="1" allowOverlap="1" wp14:anchorId="5058AB25" wp14:editId="46509E46">
                <wp:simplePos x="0" y="0"/>
                <wp:positionH relativeFrom="column">
                  <wp:posOffset>-891915</wp:posOffset>
                </wp:positionH>
                <wp:positionV relativeFrom="page">
                  <wp:posOffset>385</wp:posOffset>
                </wp:positionV>
                <wp:extent cx="212090" cy="10932795"/>
                <wp:effectExtent l="0" t="0" r="16510" b="14605"/>
                <wp:wrapNone/>
                <wp:docPr id="108225375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E6F099" id="Rechteck 1" o:spid="_x0000_s1026" style="position:absolute;margin-left:-70.25pt;margin-top:.05pt;width:16.7pt;height:860.85pt;z-index:25169510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" fillcolor="#004bad" strokecolor="#1f3763 [1604]" strokeweight="1pt">
                <w10:wrap anchory="page"/>
              </v:rect>
            </w:pict>
          </mc:Fallback>
        </mc:AlternateContent>
      </w:r>
      <w:r>
        <w:rPr>
          <w:rFonts w:ascii="GT America" w:hAnsi="GT America" w:cs="Arial"/>
          <w:sz w:val="22"/>
        </w:rPr>
        <w:t>Präambel</w:t>
      </w:r>
    </w:p>
    <w:p w14:paraId="4F3F22EA" w14:textId="77777777" w:rsidR="00B70500" w:rsidRDefault="00B70500" w:rsidP="00F3224E">
      <w:pPr>
        <w:pStyle w:val="Page1Info"/>
        <w:spacing w:line="276" w:lineRule="auto"/>
        <w:ind w:left="0"/>
        <w:jc w:val="both"/>
        <w:rPr>
          <w:rFonts w:ascii="GT America" w:hAnsi="GT America" w:cs="Arial"/>
          <w:sz w:val="22"/>
        </w:rPr>
      </w:pPr>
    </w:p>
    <w:p w14:paraId="118F4714" w14:textId="63DEA7E9" w:rsidR="0099744C" w:rsidRPr="00492349" w:rsidRDefault="00B70500"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 xml:space="preserve">Zwischen dem Auftraggeber und Auftragnehmer </w:t>
      </w:r>
      <w:r w:rsidR="0099744C" w:rsidRPr="00492349">
        <w:rPr>
          <w:rFonts w:ascii="GT America" w:hAnsi="GT America" w:cs="Arial"/>
          <w:sz w:val="18"/>
          <w:szCs w:val="20"/>
        </w:rPr>
        <w:t xml:space="preserve">wurde am </w:t>
      </w:r>
      <w:r w:rsidR="0013593C" w:rsidRPr="0013593C">
        <w:rPr>
          <w:rFonts w:ascii="GT America" w:hAnsi="GT America" w:cs="Arial"/>
          <w:sz w:val="18"/>
          <w:szCs w:val="20"/>
          <w:highlight w:val="yellow"/>
        </w:rPr>
        <w:t>11</w:t>
      </w:r>
      <w:r w:rsidR="0099744C" w:rsidRPr="0013593C">
        <w:rPr>
          <w:rFonts w:ascii="GT America" w:hAnsi="GT America" w:cs="Arial"/>
          <w:sz w:val="18"/>
          <w:szCs w:val="20"/>
          <w:highlight w:val="yellow"/>
        </w:rPr>
        <w:t>.</w:t>
      </w:r>
      <w:r w:rsidR="0013593C" w:rsidRPr="0013593C">
        <w:rPr>
          <w:rFonts w:ascii="GT America" w:hAnsi="GT America" w:cs="Arial"/>
          <w:sz w:val="18"/>
          <w:szCs w:val="20"/>
          <w:highlight w:val="yellow"/>
        </w:rPr>
        <w:t>11</w:t>
      </w:r>
      <w:r w:rsidR="0099744C" w:rsidRPr="0013593C">
        <w:rPr>
          <w:rFonts w:ascii="GT America" w:hAnsi="GT America" w:cs="Arial"/>
          <w:sz w:val="18"/>
          <w:szCs w:val="20"/>
          <w:highlight w:val="yellow"/>
        </w:rPr>
        <w:t>.</w:t>
      </w:r>
      <w:r w:rsidR="00F75853" w:rsidRPr="0013593C">
        <w:rPr>
          <w:rFonts w:ascii="GT America" w:hAnsi="GT America" w:cs="Arial"/>
          <w:sz w:val="18"/>
          <w:szCs w:val="20"/>
          <w:highlight w:val="yellow"/>
        </w:rPr>
        <w:t>2025</w:t>
      </w:r>
      <w:r w:rsidR="0099744C" w:rsidRPr="00492349">
        <w:rPr>
          <w:rFonts w:ascii="GT America" w:hAnsi="GT America" w:cs="Arial"/>
          <w:sz w:val="18"/>
          <w:szCs w:val="20"/>
        </w:rPr>
        <w:t xml:space="preserve"> ein Rahmendienstleistungsvertrag (im Folgenden „Rahmendienstleistungsvertrag“ genannt) geschlossen.</w:t>
      </w:r>
    </w:p>
    <w:p w14:paraId="50DED4EA" w14:textId="683D7E40" w:rsidR="0099744C" w:rsidRPr="00492349" w:rsidRDefault="0099744C" w:rsidP="0099744C">
      <w:pPr>
        <w:pStyle w:val="Page1Info"/>
        <w:spacing w:line="276" w:lineRule="auto"/>
        <w:ind w:left="0"/>
        <w:rPr>
          <w:rFonts w:ascii="GT America" w:hAnsi="GT America" w:cs="Arial"/>
          <w:sz w:val="18"/>
          <w:szCs w:val="20"/>
        </w:rPr>
      </w:pPr>
      <w:r w:rsidRPr="00492349">
        <w:rPr>
          <w:rFonts w:ascii="GT America" w:hAnsi="GT America" w:cs="Arial"/>
          <w:sz w:val="18"/>
          <w:szCs w:val="20"/>
        </w:rPr>
        <w:t>Die in diesem Rahmendienstleistungsvertrag vereinbarten Beratungs- und Dienstleistungen werden auf Basis von Einzelaufträgen durch den Auftragnehmer erbracht. Vor diesem Hintergrund vereinbaren die Vertragspartner folgenden Einzelauftrag:</w:t>
      </w:r>
    </w:p>
    <w:p w14:paraId="08AFAEFF" w14:textId="77777777" w:rsidR="0099744C" w:rsidRDefault="0099744C" w:rsidP="0099744C">
      <w:pPr>
        <w:pStyle w:val="Page1Info"/>
        <w:spacing w:line="276" w:lineRule="auto"/>
        <w:ind w:left="0"/>
        <w:rPr>
          <w:rFonts w:ascii="GT America" w:hAnsi="GT America" w:cs="Arial"/>
          <w:sz w:val="22"/>
        </w:rPr>
      </w:pPr>
    </w:p>
    <w:p w14:paraId="60C92031" w14:textId="3163FE1D" w:rsidR="0099744C" w:rsidRPr="000960EC" w:rsidRDefault="0099744C"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Leistungsumfang</w:t>
      </w:r>
    </w:p>
    <w:p w14:paraId="3EECBAB0" w14:textId="01A1F968" w:rsidR="002F48E6" w:rsidRPr="00492349" w:rsidRDefault="002F48E6" w:rsidP="002F48E6">
      <w:pPr>
        <w:pStyle w:val="Page1Info"/>
        <w:spacing w:line="276" w:lineRule="auto"/>
        <w:ind w:left="360"/>
        <w:rPr>
          <w:rFonts w:ascii="GT America" w:hAnsi="GT America" w:cs="Arial"/>
          <w:sz w:val="18"/>
          <w:szCs w:val="20"/>
        </w:rPr>
      </w:pPr>
      <w:r w:rsidRPr="00492349">
        <w:rPr>
          <w:rFonts w:ascii="GT America" w:hAnsi="GT America" w:cs="Arial"/>
          <w:sz w:val="18"/>
          <w:szCs w:val="20"/>
        </w:rPr>
        <w:t>Im Zuge der vorliegenden Beauftragung sind durch den Auftragnehmer folgende Leistungen zu erbringen:</w:t>
      </w:r>
    </w:p>
    <w:p w14:paraId="2B37D8F2" w14:textId="0FBF4DCB" w:rsidR="00F75853" w:rsidRPr="00492349" w:rsidRDefault="00F75853" w:rsidP="00F75853">
      <w:pPr>
        <w:pStyle w:val="Page1Info"/>
        <w:numPr>
          <w:ilvl w:val="4"/>
          <w:numId w:val="19"/>
        </w:numPr>
        <w:spacing w:line="276" w:lineRule="auto"/>
        <w:rPr>
          <w:rFonts w:ascii="GT America" w:hAnsi="GT America" w:cs="Arial"/>
          <w:szCs w:val="21"/>
        </w:rPr>
      </w:pPr>
      <w:r w:rsidRPr="00492349">
        <w:rPr>
          <w:rFonts w:ascii="GT America" w:hAnsi="GT America"/>
          <w:sz w:val="18"/>
          <w:szCs w:val="21"/>
        </w:rPr>
        <w:t xml:space="preserve">Individuelle Beratung und Informationsvermittlung in Bezug auf eine Möglichkeit eine medizinische Untersuchung bei den Fachärzten für </w:t>
      </w:r>
      <w:r w:rsidR="006F2198" w:rsidRPr="0013593C">
        <w:rPr>
          <w:rFonts w:ascii="GT America" w:hAnsi="GT America"/>
          <w:sz w:val="18"/>
          <w:szCs w:val="21"/>
          <w:highlight w:val="yellow"/>
        </w:rPr>
        <w:t xml:space="preserve">Endokrinologie, </w:t>
      </w:r>
      <w:r w:rsidR="00712E57" w:rsidRPr="0013593C">
        <w:rPr>
          <w:rFonts w:ascii="GT America" w:hAnsi="GT America"/>
          <w:sz w:val="18"/>
          <w:szCs w:val="21"/>
          <w:highlight w:val="yellow"/>
        </w:rPr>
        <w:t>Dermatologie</w:t>
      </w:r>
      <w:r w:rsidR="006F2198" w:rsidRPr="0013593C">
        <w:rPr>
          <w:rFonts w:ascii="GT America" w:hAnsi="GT America"/>
          <w:sz w:val="18"/>
          <w:szCs w:val="21"/>
          <w:highlight w:val="yellow"/>
        </w:rPr>
        <w:t xml:space="preserve">, </w:t>
      </w:r>
      <w:r w:rsidR="0013593C" w:rsidRPr="0013593C">
        <w:rPr>
          <w:rFonts w:ascii="GT America" w:hAnsi="GT America"/>
          <w:sz w:val="18"/>
          <w:szCs w:val="21"/>
          <w:highlight w:val="yellow"/>
        </w:rPr>
        <w:t>Gastroenterologie</w:t>
      </w:r>
      <w:r w:rsidRPr="0013593C">
        <w:rPr>
          <w:rFonts w:ascii="GT America" w:hAnsi="GT America"/>
          <w:sz w:val="18"/>
          <w:szCs w:val="21"/>
          <w:highlight w:val="yellow"/>
        </w:rPr>
        <w:t xml:space="preserve"> und</w:t>
      </w:r>
      <w:r w:rsidR="00261C1F" w:rsidRPr="0013593C">
        <w:rPr>
          <w:rFonts w:ascii="GT America" w:hAnsi="GT America"/>
          <w:sz w:val="18"/>
          <w:szCs w:val="21"/>
          <w:highlight w:val="yellow"/>
        </w:rPr>
        <w:t xml:space="preserve"> </w:t>
      </w:r>
      <w:r w:rsidR="0013593C" w:rsidRPr="0013593C">
        <w:rPr>
          <w:rFonts w:ascii="GT America" w:hAnsi="GT America"/>
          <w:sz w:val="18"/>
          <w:szCs w:val="21"/>
          <w:highlight w:val="yellow"/>
        </w:rPr>
        <w:t>Orthopädie</w:t>
      </w:r>
      <w:r w:rsidRPr="0013593C">
        <w:rPr>
          <w:rFonts w:ascii="GT America" w:hAnsi="GT America"/>
          <w:sz w:val="18"/>
          <w:szCs w:val="21"/>
          <w:highlight w:val="yellow"/>
        </w:rPr>
        <w:t xml:space="preserve"> im Zeitraum </w:t>
      </w:r>
      <w:r w:rsidR="0013593C" w:rsidRPr="0013593C">
        <w:rPr>
          <w:rFonts w:ascii="GT America" w:hAnsi="GT America"/>
          <w:sz w:val="18"/>
          <w:szCs w:val="21"/>
          <w:highlight w:val="yellow"/>
        </w:rPr>
        <w:t>17</w:t>
      </w:r>
      <w:r w:rsidRPr="0013593C">
        <w:rPr>
          <w:rFonts w:ascii="GT America" w:hAnsi="GT America"/>
          <w:sz w:val="18"/>
          <w:szCs w:val="21"/>
          <w:highlight w:val="yellow"/>
        </w:rPr>
        <w:t>.</w:t>
      </w:r>
      <w:r w:rsidR="0013593C" w:rsidRPr="0013593C">
        <w:rPr>
          <w:rFonts w:ascii="GT America" w:hAnsi="GT America"/>
          <w:sz w:val="18"/>
          <w:szCs w:val="21"/>
          <w:highlight w:val="yellow"/>
        </w:rPr>
        <w:t>1</w:t>
      </w:r>
      <w:r w:rsidR="0013593C">
        <w:rPr>
          <w:rFonts w:ascii="GT America" w:hAnsi="GT America"/>
          <w:sz w:val="18"/>
          <w:szCs w:val="21"/>
          <w:highlight w:val="yellow"/>
        </w:rPr>
        <w:t>2</w:t>
      </w:r>
      <w:r w:rsidRPr="0013593C">
        <w:rPr>
          <w:rFonts w:ascii="GT America" w:hAnsi="GT America"/>
          <w:sz w:val="18"/>
          <w:szCs w:val="21"/>
          <w:highlight w:val="yellow"/>
        </w:rPr>
        <w:t xml:space="preserve">.2025 bis </w:t>
      </w:r>
      <w:r w:rsidR="0013593C" w:rsidRPr="0013593C">
        <w:rPr>
          <w:rFonts w:ascii="GT America" w:hAnsi="GT America"/>
          <w:sz w:val="18"/>
          <w:szCs w:val="21"/>
          <w:highlight w:val="yellow"/>
        </w:rPr>
        <w:t>19</w:t>
      </w:r>
      <w:r w:rsidRPr="0013593C">
        <w:rPr>
          <w:rFonts w:ascii="GT America" w:hAnsi="GT America"/>
          <w:sz w:val="18"/>
          <w:szCs w:val="21"/>
          <w:highlight w:val="yellow"/>
        </w:rPr>
        <w:t>.</w:t>
      </w:r>
      <w:r w:rsidR="0013593C" w:rsidRPr="0013593C">
        <w:rPr>
          <w:rFonts w:ascii="GT America" w:hAnsi="GT America"/>
          <w:sz w:val="18"/>
          <w:szCs w:val="21"/>
          <w:highlight w:val="yellow"/>
        </w:rPr>
        <w:t>1</w:t>
      </w:r>
      <w:r w:rsidR="0013593C">
        <w:rPr>
          <w:rFonts w:ascii="GT America" w:hAnsi="GT America"/>
          <w:sz w:val="18"/>
          <w:szCs w:val="21"/>
          <w:highlight w:val="yellow"/>
        </w:rPr>
        <w:t>2</w:t>
      </w:r>
      <w:r w:rsidRPr="0013593C">
        <w:rPr>
          <w:rFonts w:ascii="GT America" w:hAnsi="GT America"/>
          <w:sz w:val="18"/>
          <w:szCs w:val="21"/>
          <w:highlight w:val="yellow"/>
        </w:rPr>
        <w:t>.2025</w:t>
      </w:r>
      <w:r>
        <w:rPr>
          <w:rFonts w:ascii="GT America" w:hAnsi="GT America"/>
          <w:sz w:val="18"/>
          <w:szCs w:val="21"/>
        </w:rPr>
        <w:t xml:space="preserve"> </w:t>
      </w:r>
      <w:r w:rsidRPr="00492349">
        <w:rPr>
          <w:rFonts w:ascii="GT America" w:hAnsi="GT America"/>
          <w:sz w:val="18"/>
          <w:szCs w:val="21"/>
        </w:rPr>
        <w:t xml:space="preserve">in </w:t>
      </w:r>
      <w:r w:rsidRPr="0013593C">
        <w:rPr>
          <w:rFonts w:ascii="GT America" w:hAnsi="GT America"/>
          <w:sz w:val="18"/>
          <w:szCs w:val="21"/>
          <w:highlight w:val="yellow"/>
        </w:rPr>
        <w:t>München</w:t>
      </w:r>
      <w:r w:rsidRPr="00492349">
        <w:rPr>
          <w:rFonts w:ascii="GT America" w:hAnsi="GT America"/>
          <w:sz w:val="18"/>
          <w:szCs w:val="21"/>
        </w:rPr>
        <w:t xml:space="preserve"> durchzuführen.</w:t>
      </w:r>
    </w:p>
    <w:p w14:paraId="188A86C5" w14:textId="6D070D22" w:rsidR="00F75853" w:rsidRPr="00492349" w:rsidRDefault="00F75853" w:rsidP="00F75853">
      <w:pPr>
        <w:pStyle w:val="Page1Info"/>
        <w:numPr>
          <w:ilvl w:val="4"/>
          <w:numId w:val="19"/>
        </w:numPr>
        <w:spacing w:line="276" w:lineRule="auto"/>
        <w:rPr>
          <w:rFonts w:ascii="GT America" w:hAnsi="GT America" w:cs="Arial"/>
          <w:sz w:val="18"/>
          <w:szCs w:val="20"/>
        </w:rPr>
      </w:pPr>
      <w:r w:rsidRPr="00492349">
        <w:rPr>
          <w:rFonts w:ascii="GT America" w:hAnsi="GT America" w:cs="Arial"/>
          <w:sz w:val="18"/>
          <w:szCs w:val="20"/>
        </w:rPr>
        <w:t xml:space="preserve">Herstellung von Kontakten und Terminvereinbarungen </w:t>
      </w:r>
      <w:r>
        <w:rPr>
          <w:rFonts w:ascii="GT America" w:hAnsi="GT America" w:cs="Arial"/>
          <w:sz w:val="18"/>
          <w:szCs w:val="20"/>
        </w:rPr>
        <w:t xml:space="preserve">im Zeitraum </w:t>
      </w:r>
      <w:r w:rsidR="0013593C" w:rsidRPr="0013593C">
        <w:rPr>
          <w:rFonts w:ascii="GT America" w:hAnsi="GT America"/>
          <w:sz w:val="18"/>
          <w:szCs w:val="21"/>
          <w:highlight w:val="yellow"/>
        </w:rPr>
        <w:t>17.1</w:t>
      </w:r>
      <w:r w:rsidR="0013593C">
        <w:rPr>
          <w:rFonts w:ascii="GT America" w:hAnsi="GT America"/>
          <w:sz w:val="18"/>
          <w:szCs w:val="21"/>
          <w:highlight w:val="yellow"/>
        </w:rPr>
        <w:t>2</w:t>
      </w:r>
      <w:r w:rsidR="0013593C" w:rsidRPr="0013593C">
        <w:rPr>
          <w:rFonts w:ascii="GT America" w:hAnsi="GT America"/>
          <w:sz w:val="18"/>
          <w:szCs w:val="21"/>
          <w:highlight w:val="yellow"/>
        </w:rPr>
        <w:t>.2025 bis 19.1</w:t>
      </w:r>
      <w:r w:rsidR="0013593C">
        <w:rPr>
          <w:rFonts w:ascii="GT America" w:hAnsi="GT America"/>
          <w:sz w:val="18"/>
          <w:szCs w:val="21"/>
          <w:highlight w:val="yellow"/>
        </w:rPr>
        <w:t>2</w:t>
      </w:r>
      <w:r w:rsidR="0013593C" w:rsidRPr="0013593C">
        <w:rPr>
          <w:rFonts w:ascii="GT America" w:hAnsi="GT America"/>
          <w:sz w:val="18"/>
          <w:szCs w:val="21"/>
          <w:highlight w:val="yellow"/>
        </w:rPr>
        <w:t>.2025</w:t>
      </w:r>
      <w:r w:rsidR="0013593C">
        <w:rPr>
          <w:rFonts w:ascii="GT America" w:hAnsi="GT America"/>
          <w:sz w:val="18"/>
          <w:szCs w:val="21"/>
        </w:rPr>
        <w:t xml:space="preserve"> </w:t>
      </w:r>
      <w:r w:rsidRPr="00492349">
        <w:rPr>
          <w:rFonts w:ascii="GT America" w:hAnsi="GT America" w:cs="Arial"/>
          <w:sz w:val="18"/>
          <w:szCs w:val="20"/>
        </w:rPr>
        <w:t>bei Fachärzten für</w:t>
      </w:r>
      <w:r>
        <w:rPr>
          <w:rFonts w:ascii="GT America" w:hAnsi="GT America" w:cs="Arial"/>
          <w:sz w:val="18"/>
          <w:szCs w:val="20"/>
        </w:rPr>
        <w:t xml:space="preserve"> </w:t>
      </w:r>
      <w:r w:rsidR="0013593C" w:rsidRPr="0013593C">
        <w:rPr>
          <w:rFonts w:ascii="GT America" w:hAnsi="GT America"/>
          <w:sz w:val="18"/>
          <w:szCs w:val="21"/>
          <w:highlight w:val="yellow"/>
        </w:rPr>
        <w:t>Endokrinologie, Dermatologie, Gastroenterologie und Orthopädie</w:t>
      </w:r>
      <w:r w:rsidR="0054738B" w:rsidRPr="00492349">
        <w:rPr>
          <w:rFonts w:ascii="GT America" w:hAnsi="GT America" w:cs="Arial"/>
          <w:sz w:val="18"/>
          <w:szCs w:val="20"/>
        </w:rPr>
        <w:t xml:space="preserve"> </w:t>
      </w:r>
      <w:r w:rsidRPr="00492349">
        <w:rPr>
          <w:rFonts w:ascii="GT America" w:hAnsi="GT America" w:cs="Arial"/>
          <w:sz w:val="18"/>
          <w:szCs w:val="20"/>
        </w:rPr>
        <w:t xml:space="preserve">mit dem Zweck eine </w:t>
      </w:r>
      <w:r w:rsidRPr="0013593C">
        <w:rPr>
          <w:rFonts w:ascii="GT America" w:hAnsi="GT America" w:cs="Arial"/>
          <w:sz w:val="18"/>
          <w:szCs w:val="20"/>
          <w:highlight w:val="yellow"/>
        </w:rPr>
        <w:t>ausführliche medizinische Untersuchung</w:t>
      </w:r>
      <w:r w:rsidRPr="00492349">
        <w:rPr>
          <w:rFonts w:ascii="GT America" w:hAnsi="GT America" w:cs="Arial"/>
          <w:sz w:val="18"/>
          <w:szCs w:val="20"/>
        </w:rPr>
        <w:t xml:space="preserve"> zu unterziehen und ggf. eine </w:t>
      </w:r>
      <w:r w:rsidRPr="0013593C">
        <w:rPr>
          <w:rFonts w:ascii="GT America" w:hAnsi="GT America" w:cs="Arial"/>
          <w:sz w:val="18"/>
          <w:szCs w:val="20"/>
          <w:highlight w:val="yellow"/>
        </w:rPr>
        <w:t>medizinische Behandlung</w:t>
      </w:r>
      <w:r w:rsidRPr="00492349">
        <w:rPr>
          <w:rFonts w:ascii="GT America" w:hAnsi="GT America" w:cs="Arial"/>
          <w:sz w:val="18"/>
          <w:szCs w:val="20"/>
        </w:rPr>
        <w:t xml:space="preserve"> bei oben genannten Fachärzten. Bei Bedarf, auch bei weiterbehandelnden Ärzten und medizinischen Dienstleistern;</w:t>
      </w:r>
    </w:p>
    <w:p w14:paraId="1560F8A7"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Administrative Unterstützung bei der Zusammenstellung und Übermittlung medizinischer Unterlagen zwischen dem Auftraggeber und behandelnden Ärzten, sowie bei Bedarf auch anderen weiterbehandelnden Ärzten und medizinischen Dienstleistern;</w:t>
      </w:r>
    </w:p>
    <w:p w14:paraId="442FE447"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Koordination und Gewährleistung einer interdisziplinären Zusammenarbeit zwischen den oben genannten Fachärzten und ggf. bei anderen weiterbehandelnden Ärzten und medizinischen Institutionen;</w:t>
      </w:r>
    </w:p>
    <w:p w14:paraId="7C5547D0"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Überwachung der Abrechnungsrichtigkeit;</w:t>
      </w:r>
    </w:p>
    <w:p w14:paraId="6EB0F676" w14:textId="0C6FFA9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 xml:space="preserve">Bei Bedarf: Kostenübernahmen und Zahlungsabwicklung bei Fachärzten für </w:t>
      </w:r>
      <w:r w:rsidR="0013593C" w:rsidRPr="0013593C">
        <w:rPr>
          <w:rFonts w:ascii="GT America" w:hAnsi="GT America"/>
          <w:sz w:val="18"/>
          <w:szCs w:val="21"/>
          <w:highlight w:val="yellow"/>
        </w:rPr>
        <w:t>Endokrinologie, Dermatologie, Gastroenterologie und Orthopädie</w:t>
      </w:r>
      <w:r w:rsidRPr="00492349">
        <w:rPr>
          <w:rFonts w:ascii="GT America" w:hAnsi="GT America"/>
          <w:sz w:val="18"/>
          <w:szCs w:val="21"/>
        </w:rPr>
        <w:t xml:space="preserve">, bei Bedarf, auch bei weiterbehandelnden Ärzten und anderen medizinischen Anbietern; </w:t>
      </w:r>
    </w:p>
    <w:p w14:paraId="15EC0F78"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Kalkulation und Planung von voraussichtlichen Behandlungskosten, anfrage von Kostenvoranschlägen bei den medizinischen Leistungserbringern;</w:t>
      </w:r>
    </w:p>
    <w:p w14:paraId="1C1A3926"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Optimierung der Prozesse, um Wartezeiten zu minimieren und den Untersuchungs- und Behandlungsablauf zeit- und kosteneffizient zu gestalten;</w:t>
      </w:r>
    </w:p>
    <w:p w14:paraId="350F3661"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Effizientes Ressourcenmanagement</w:t>
      </w:r>
    </w:p>
    <w:p w14:paraId="23A5FD55"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Professionelle sprachliche Unterstützung zur Überwindung von Sprachbarrieren zwischen dem Auftraggeber und medizinischen Leistungsanbietern;</w:t>
      </w:r>
    </w:p>
    <w:p w14:paraId="31F47468"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Bereitstellung von Dolmetschern für den reibungslosen Informationsaustausch zwischen dem Auftraggeber und medizinischem Fachpersonal;</w:t>
      </w:r>
    </w:p>
    <w:p w14:paraId="0A227B0C"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 xml:space="preserve">Bei Bedarf und einem ausdrücklichen Wunsch: schriftliche Übersetzung von </w:t>
      </w:r>
      <w:r>
        <w:rPr>
          <w:rFonts w:ascii="GT America" w:hAnsi="GT America"/>
          <w:sz w:val="18"/>
          <w:szCs w:val="21"/>
        </w:rPr>
        <w:t xml:space="preserve">vom Auftraggeber </w:t>
      </w:r>
      <w:r w:rsidRPr="00492349">
        <w:rPr>
          <w:rFonts w:ascii="GT America" w:hAnsi="GT America"/>
          <w:sz w:val="18"/>
          <w:szCs w:val="21"/>
        </w:rPr>
        <w:t>ausgewählten Arztbriefen, Befunden und anderen Unterlagen;</w:t>
      </w:r>
    </w:p>
    <w:p w14:paraId="67D736DA" w14:textId="77777777" w:rsidR="00F75853" w:rsidRPr="00492349" w:rsidRDefault="00F75853" w:rsidP="00F75853">
      <w:pPr>
        <w:pStyle w:val="Listenabsatz"/>
        <w:numPr>
          <w:ilvl w:val="4"/>
          <w:numId w:val="19"/>
        </w:numPr>
        <w:tabs>
          <w:tab w:val="left" w:pos="567"/>
          <w:tab w:val="left" w:pos="1440"/>
        </w:tabs>
        <w:spacing w:line="276" w:lineRule="auto"/>
        <w:rPr>
          <w:rFonts w:ascii="GT America" w:hAnsi="GT America"/>
          <w:sz w:val="18"/>
          <w:szCs w:val="21"/>
        </w:rPr>
      </w:pPr>
      <w:r w:rsidRPr="00492349">
        <w:rPr>
          <w:rFonts w:ascii="GT America" w:hAnsi="GT America"/>
          <w:sz w:val="18"/>
          <w:szCs w:val="21"/>
        </w:rPr>
        <w:t>Koordination von Nachsorgeterminen und Rehabilitationsmaßnahmen;</w:t>
      </w:r>
    </w:p>
    <w:p w14:paraId="5A7B5EBF" w14:textId="77777777" w:rsidR="002F48E6" w:rsidRDefault="002F48E6" w:rsidP="00F75853">
      <w:pPr>
        <w:pStyle w:val="Page1Info"/>
        <w:spacing w:line="276" w:lineRule="auto"/>
        <w:ind w:left="0"/>
        <w:rPr>
          <w:rFonts w:ascii="GT America" w:hAnsi="GT America" w:cs="Arial"/>
          <w:sz w:val="22"/>
        </w:rPr>
      </w:pPr>
    </w:p>
    <w:p w14:paraId="5EC76B86" w14:textId="61D9E4C5"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Vergütungsvereinbarung</w:t>
      </w:r>
    </w:p>
    <w:p w14:paraId="2F7CA53D" w14:textId="77777777" w:rsidR="0023421A" w:rsidRDefault="00844C3B" w:rsidP="00376427">
      <w:pPr>
        <w:pStyle w:val="Page1Info"/>
        <w:numPr>
          <w:ilvl w:val="4"/>
          <w:numId w:val="18"/>
        </w:numPr>
        <w:spacing w:line="276" w:lineRule="auto"/>
        <w:rPr>
          <w:rFonts w:ascii="GT America" w:hAnsi="GT America" w:cs="Arial"/>
          <w:sz w:val="18"/>
          <w:szCs w:val="20"/>
        </w:rPr>
      </w:pPr>
      <w:r w:rsidRPr="00492349">
        <w:rPr>
          <w:rFonts w:ascii="GT America" w:hAnsi="GT America" w:cs="Arial"/>
          <w:sz w:val="18"/>
          <w:szCs w:val="20"/>
        </w:rPr>
        <w:t>Für diese Auftragserfüllung wird folgende Vergütung vereinbart:</w:t>
      </w:r>
    </w:p>
    <w:tbl>
      <w:tblPr>
        <w:tblStyle w:val="Tabellenraster"/>
        <w:tblW w:w="9356" w:type="dxa"/>
        <w:tblInd w:w="-5" w:type="dxa"/>
        <w:tblLook w:val="04A0" w:firstRow="1" w:lastRow="0" w:firstColumn="1" w:lastColumn="0" w:noHBand="0" w:noVBand="1"/>
      </w:tblPr>
      <w:tblGrid>
        <w:gridCol w:w="4111"/>
        <w:gridCol w:w="1843"/>
        <w:gridCol w:w="3402"/>
      </w:tblGrid>
      <w:tr w:rsidR="0023421A" w:rsidRPr="00492349" w14:paraId="46F10BDF" w14:textId="77777777" w:rsidTr="003B5690">
        <w:tc>
          <w:tcPr>
            <w:tcW w:w="4111" w:type="dxa"/>
          </w:tcPr>
          <w:p w14:paraId="5BDBF0F2" w14:textId="77777777" w:rsidR="0023421A" w:rsidRPr="000960EC" w:rsidRDefault="0023421A"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Leistungen</w:t>
            </w:r>
          </w:p>
        </w:tc>
        <w:tc>
          <w:tcPr>
            <w:tcW w:w="1843" w:type="dxa"/>
          </w:tcPr>
          <w:p w14:paraId="1FB76150" w14:textId="5B2C48DF" w:rsidR="0023421A" w:rsidRPr="000960EC" w:rsidRDefault="0023421A"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Honorar</w:t>
            </w:r>
            <w:r w:rsidR="000556AD">
              <w:rPr>
                <w:rFonts w:ascii="GT America" w:hAnsi="GT America" w:cs="Arial"/>
                <w:b/>
                <w:bCs/>
                <w:sz w:val="18"/>
                <w:szCs w:val="20"/>
              </w:rPr>
              <w:t>*</w:t>
            </w:r>
          </w:p>
        </w:tc>
        <w:tc>
          <w:tcPr>
            <w:tcW w:w="3402" w:type="dxa"/>
          </w:tcPr>
          <w:p w14:paraId="591CF508" w14:textId="77777777" w:rsidR="0023421A" w:rsidRPr="000960EC" w:rsidRDefault="0023421A"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Anmerkung</w:t>
            </w:r>
          </w:p>
        </w:tc>
      </w:tr>
      <w:tr w:rsidR="000556AD" w:rsidRPr="00492349" w14:paraId="61535868" w14:textId="77777777" w:rsidTr="003B5690">
        <w:tc>
          <w:tcPr>
            <w:tcW w:w="4111" w:type="dxa"/>
          </w:tcPr>
          <w:p w14:paraId="28614D4B" w14:textId="2B42CC52"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Organisation der Behandlung (</w:t>
            </w:r>
            <w:r w:rsidR="00DD46CB" w:rsidRPr="0013593C">
              <w:rPr>
                <w:rFonts w:ascii="GT America" w:hAnsi="GT America" w:cs="Arial"/>
                <w:sz w:val="18"/>
                <w:szCs w:val="20"/>
                <w:highlight w:val="yellow"/>
              </w:rPr>
              <w:t>pro 1</w:t>
            </w:r>
            <w:r w:rsidRPr="0013593C">
              <w:rPr>
                <w:rFonts w:ascii="GT America" w:hAnsi="GT America" w:cs="Arial"/>
                <w:sz w:val="18"/>
                <w:szCs w:val="20"/>
                <w:highlight w:val="yellow"/>
              </w:rPr>
              <w:t xml:space="preserve"> Ärzte) (im Zeitraum </w:t>
            </w:r>
            <w:r w:rsidR="0013593C" w:rsidRPr="0013593C">
              <w:rPr>
                <w:rFonts w:ascii="GT America" w:hAnsi="GT America" w:cs="Arial"/>
                <w:sz w:val="18"/>
                <w:szCs w:val="20"/>
                <w:highlight w:val="yellow"/>
              </w:rPr>
              <w:t>17</w:t>
            </w:r>
            <w:r w:rsidRPr="0013593C">
              <w:rPr>
                <w:rFonts w:ascii="GT America" w:hAnsi="GT America"/>
                <w:sz w:val="18"/>
                <w:szCs w:val="21"/>
                <w:highlight w:val="yellow"/>
              </w:rPr>
              <w:t>.</w:t>
            </w:r>
            <w:r w:rsidR="0013593C" w:rsidRPr="0013593C">
              <w:rPr>
                <w:rFonts w:ascii="GT America" w:hAnsi="GT America"/>
                <w:sz w:val="18"/>
                <w:szCs w:val="21"/>
                <w:highlight w:val="yellow"/>
              </w:rPr>
              <w:t>11</w:t>
            </w:r>
            <w:r w:rsidRPr="0013593C">
              <w:rPr>
                <w:rFonts w:ascii="GT America" w:hAnsi="GT America"/>
                <w:sz w:val="18"/>
                <w:szCs w:val="21"/>
                <w:highlight w:val="yellow"/>
              </w:rPr>
              <w:t xml:space="preserve">.2025 bis </w:t>
            </w:r>
            <w:r w:rsidR="0013593C" w:rsidRPr="0013593C">
              <w:rPr>
                <w:rFonts w:ascii="GT America" w:hAnsi="GT America"/>
                <w:sz w:val="18"/>
                <w:szCs w:val="21"/>
                <w:highlight w:val="yellow"/>
              </w:rPr>
              <w:t>19</w:t>
            </w:r>
            <w:r w:rsidRPr="0013593C">
              <w:rPr>
                <w:rFonts w:ascii="GT America" w:hAnsi="GT America"/>
                <w:sz w:val="18"/>
                <w:szCs w:val="21"/>
                <w:highlight w:val="yellow"/>
              </w:rPr>
              <w:t>.</w:t>
            </w:r>
            <w:r w:rsidR="0013593C" w:rsidRPr="0013593C">
              <w:rPr>
                <w:rFonts w:ascii="GT America" w:hAnsi="GT America"/>
                <w:sz w:val="18"/>
                <w:szCs w:val="21"/>
                <w:highlight w:val="yellow"/>
              </w:rPr>
              <w:t>11</w:t>
            </w:r>
            <w:r w:rsidRPr="0013593C">
              <w:rPr>
                <w:rFonts w:ascii="GT America" w:hAnsi="GT America"/>
                <w:sz w:val="18"/>
                <w:szCs w:val="21"/>
                <w:highlight w:val="yellow"/>
              </w:rPr>
              <w:t>.2025)</w:t>
            </w:r>
          </w:p>
        </w:tc>
        <w:tc>
          <w:tcPr>
            <w:tcW w:w="1843" w:type="dxa"/>
            <w:vAlign w:val="center"/>
          </w:tcPr>
          <w:p w14:paraId="37DF0393" w14:textId="752BB552" w:rsidR="000556AD" w:rsidRPr="0013593C" w:rsidRDefault="0013593C" w:rsidP="000556AD">
            <w:pPr>
              <w:pStyle w:val="Page1Info"/>
              <w:spacing w:line="276" w:lineRule="auto"/>
              <w:ind w:left="0"/>
              <w:jc w:val="center"/>
              <w:rPr>
                <w:rFonts w:ascii="GT America" w:hAnsi="GT America" w:cs="Arial"/>
                <w:sz w:val="18"/>
                <w:szCs w:val="20"/>
                <w:highlight w:val="yellow"/>
              </w:rPr>
            </w:pPr>
            <w:r>
              <w:rPr>
                <w:rFonts w:ascii="GT America" w:hAnsi="GT America" w:cs="Arial"/>
                <w:sz w:val="18"/>
                <w:szCs w:val="20"/>
                <w:highlight w:val="yellow"/>
              </w:rPr>
              <w:t>100</w:t>
            </w:r>
            <w:r w:rsidR="000556AD" w:rsidRPr="0013593C">
              <w:rPr>
                <w:rFonts w:ascii="GT America" w:hAnsi="GT America" w:cs="Arial"/>
                <w:sz w:val="18"/>
                <w:szCs w:val="20"/>
                <w:highlight w:val="yellow"/>
              </w:rPr>
              <w:t>,00 EUR</w:t>
            </w:r>
          </w:p>
        </w:tc>
        <w:tc>
          <w:tcPr>
            <w:tcW w:w="3402" w:type="dxa"/>
          </w:tcPr>
          <w:p w14:paraId="0198E344" w14:textId="53C284A1"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Einschließlich folgender Absätze aus dem (I) Leistungsumfang: 2, 4, 7, 8, 9.</w:t>
            </w:r>
          </w:p>
        </w:tc>
      </w:tr>
      <w:tr w:rsidR="000556AD" w:rsidRPr="00492349" w14:paraId="5EA769DF" w14:textId="77777777" w:rsidTr="003B5690">
        <w:tc>
          <w:tcPr>
            <w:tcW w:w="4111" w:type="dxa"/>
          </w:tcPr>
          <w:p w14:paraId="1C87D1E1" w14:textId="77777777"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Beratungsleistungen (auch telefonisch) und</w:t>
            </w:r>
          </w:p>
          <w:p w14:paraId="55736A2B" w14:textId="218B5751"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Datenmanagement</w:t>
            </w:r>
          </w:p>
        </w:tc>
        <w:tc>
          <w:tcPr>
            <w:tcW w:w="1843" w:type="dxa"/>
            <w:vAlign w:val="center"/>
          </w:tcPr>
          <w:p w14:paraId="47BCD780" w14:textId="62937676" w:rsidR="000556AD" w:rsidRPr="0013593C" w:rsidRDefault="0013593C" w:rsidP="000556AD">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999</w:t>
            </w:r>
            <w:r w:rsidR="000556AD" w:rsidRPr="0013593C">
              <w:rPr>
                <w:rFonts w:ascii="GT America" w:hAnsi="GT America" w:cs="Arial"/>
                <w:sz w:val="18"/>
                <w:szCs w:val="20"/>
                <w:highlight w:val="yellow"/>
              </w:rPr>
              <w:t>,00 EUR</w:t>
            </w:r>
          </w:p>
        </w:tc>
        <w:tc>
          <w:tcPr>
            <w:tcW w:w="3402" w:type="dxa"/>
            <w:vAlign w:val="center"/>
          </w:tcPr>
          <w:p w14:paraId="32A42836" w14:textId="37300D33"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Einschließlich folgender Absätze aus dem (I) Leistungsumfang: 1, 3, 5, 6, 13.</w:t>
            </w:r>
          </w:p>
        </w:tc>
      </w:tr>
      <w:tr w:rsidR="000556AD" w:rsidRPr="00492349" w14:paraId="475D8D77" w14:textId="77777777" w:rsidTr="003B5690">
        <w:tc>
          <w:tcPr>
            <w:tcW w:w="4111" w:type="dxa"/>
            <w:vAlign w:val="center"/>
          </w:tcPr>
          <w:p w14:paraId="57956A13" w14:textId="2D845206"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Dolmetscher-/Betreuungsleistung</w:t>
            </w:r>
          </w:p>
        </w:tc>
        <w:tc>
          <w:tcPr>
            <w:tcW w:w="1843" w:type="dxa"/>
            <w:vAlign w:val="center"/>
          </w:tcPr>
          <w:p w14:paraId="1A13417B" w14:textId="7626F82B" w:rsidR="000556AD" w:rsidRPr="0013593C" w:rsidRDefault="0013593C" w:rsidP="000556AD">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100</w:t>
            </w:r>
            <w:r w:rsidR="000556AD" w:rsidRPr="0013593C">
              <w:rPr>
                <w:rFonts w:ascii="GT America" w:hAnsi="GT America" w:cs="Arial"/>
                <w:sz w:val="18"/>
                <w:szCs w:val="20"/>
                <w:highlight w:val="yellow"/>
              </w:rPr>
              <w:t>,00 EUR/1 Stunde</w:t>
            </w:r>
          </w:p>
        </w:tc>
        <w:tc>
          <w:tcPr>
            <w:tcW w:w="3402" w:type="dxa"/>
          </w:tcPr>
          <w:p w14:paraId="6FC3D8B5" w14:textId="21E8F631"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Einschließlich folgender Absätze aus dem (I) Leistungsumfang: 10, 11.</w:t>
            </w:r>
          </w:p>
        </w:tc>
      </w:tr>
      <w:tr w:rsidR="000556AD" w:rsidRPr="00492349" w14:paraId="60577942" w14:textId="77777777" w:rsidTr="003B5690">
        <w:tc>
          <w:tcPr>
            <w:tcW w:w="4111" w:type="dxa"/>
            <w:vAlign w:val="center"/>
          </w:tcPr>
          <w:p w14:paraId="6B08F5DB" w14:textId="14ABE558"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Schrift. Übersetzung von Unterlagen</w:t>
            </w:r>
          </w:p>
        </w:tc>
        <w:tc>
          <w:tcPr>
            <w:tcW w:w="1843" w:type="dxa"/>
            <w:vAlign w:val="center"/>
          </w:tcPr>
          <w:p w14:paraId="51CCB46A" w14:textId="694A3986" w:rsidR="000556AD" w:rsidRPr="0013593C" w:rsidRDefault="0013593C" w:rsidP="000556AD">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100</w:t>
            </w:r>
            <w:r w:rsidR="000556AD" w:rsidRPr="0013593C">
              <w:rPr>
                <w:rFonts w:ascii="GT America" w:hAnsi="GT America" w:cs="Arial"/>
                <w:sz w:val="18"/>
                <w:szCs w:val="20"/>
                <w:highlight w:val="yellow"/>
              </w:rPr>
              <w:t>,00 EUR/1 Seite A4</w:t>
            </w:r>
          </w:p>
        </w:tc>
        <w:tc>
          <w:tcPr>
            <w:tcW w:w="3402" w:type="dxa"/>
          </w:tcPr>
          <w:p w14:paraId="353228E4" w14:textId="5A8F1E2D" w:rsidR="000556AD" w:rsidRPr="0013593C" w:rsidRDefault="000556AD" w:rsidP="000556AD">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Einschließlich folgender Absätze aus dem (I) Leistungsumfang: 12.</w:t>
            </w:r>
          </w:p>
        </w:tc>
      </w:tr>
    </w:tbl>
    <w:p w14:paraId="1555B07E" w14:textId="77777777" w:rsidR="0054738B" w:rsidRDefault="000556AD" w:rsidP="0023421A">
      <w:pPr>
        <w:pStyle w:val="Page1Info"/>
        <w:spacing w:line="276" w:lineRule="auto"/>
        <w:ind w:left="1211"/>
        <w:rPr>
          <w:rFonts w:ascii="GT America" w:hAnsi="GT America" w:cs="Arial"/>
          <w:sz w:val="18"/>
          <w:szCs w:val="20"/>
        </w:rPr>
      </w:pPr>
      <w:r>
        <w:rPr>
          <w:rFonts w:ascii="GT America" w:hAnsi="GT America" w:cs="Arial"/>
          <w:noProof/>
          <w:sz w:val="18"/>
          <w:szCs w:val="20"/>
        </w:rPr>
        <mc:AlternateContent>
          <mc:Choice Requires="wps">
            <w:drawing>
              <wp:anchor distT="0" distB="0" distL="114300" distR="114300" simplePos="0" relativeHeight="251774977" behindDoc="0" locked="0" layoutInCell="1" allowOverlap="1" wp14:anchorId="3CF926D5" wp14:editId="0901F17F">
                <wp:simplePos x="0" y="0"/>
                <wp:positionH relativeFrom="column">
                  <wp:posOffset>5869899</wp:posOffset>
                </wp:positionH>
                <wp:positionV relativeFrom="paragraph">
                  <wp:posOffset>119748</wp:posOffset>
                </wp:positionV>
                <wp:extent cx="501015" cy="274955"/>
                <wp:effectExtent l="0" t="0" r="0" b="0"/>
                <wp:wrapThrough wrapText="bothSides">
                  <wp:wrapPolygon edited="0">
                    <wp:start x="2738" y="998"/>
                    <wp:lineTo x="2738" y="18956"/>
                    <wp:lineTo x="18068" y="18956"/>
                    <wp:lineTo x="18068" y="998"/>
                    <wp:lineTo x="2738" y="998"/>
                  </wp:wrapPolygon>
                </wp:wrapThrough>
                <wp:docPr id="1257725255"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58D5E3BB" w14:textId="77777777" w:rsidR="000556AD" w:rsidRPr="009D0E3A" w:rsidRDefault="000556AD" w:rsidP="000556AD">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208E4F95" w14:textId="77777777" w:rsidR="000556AD" w:rsidRDefault="000556AD" w:rsidP="000556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926D5" id="_x0000_s1027" type="#_x0000_t202" style="position:absolute;left:0;text-align:left;margin-left:462.2pt;margin-top:9.45pt;width:39.45pt;height:21.65pt;z-index:2517749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" filled="f" stroked="f" strokeweight=".5pt">
                <v:textbox>
                  <w:txbxContent>
                    <w:p w14:paraId="58D5E3BB" w14:textId="77777777" w:rsidR="000556AD" w:rsidRPr="009D0E3A" w:rsidRDefault="000556AD" w:rsidP="000556AD">
                      <w:pPr>
                        <w:spacing w:line="276" w:lineRule="auto"/>
                        <w:rPr>
                          <w:rFonts w:ascii="GT America" w:hAnsi="GT America"/>
                          <w:sz w:val="12"/>
                          <w:szCs w:val="15"/>
                        </w:rPr>
                      </w:pPr>
                      <w:r>
                        <w:rPr>
                          <w:rFonts w:cs="Arial"/>
                          <w:color w:val="595959" w:themeColor="text1" w:themeTint="A6"/>
                          <w:sz w:val="20"/>
                          <w:szCs w:val="16"/>
                        </w:rPr>
                        <w:t>2</w:t>
                      </w:r>
                      <w:r w:rsidRPr="009D0E3A">
                        <w:rPr>
                          <w:rFonts w:cs="Arial"/>
                          <w:color w:val="595959" w:themeColor="text1" w:themeTint="A6"/>
                          <w:sz w:val="20"/>
                          <w:szCs w:val="16"/>
                        </w:rPr>
                        <w:t>/</w:t>
                      </w:r>
                      <w:r>
                        <w:rPr>
                          <w:rFonts w:cs="Arial"/>
                          <w:color w:val="595959" w:themeColor="text1" w:themeTint="A6"/>
                          <w:sz w:val="20"/>
                          <w:szCs w:val="16"/>
                        </w:rPr>
                        <w:t>3</w:t>
                      </w:r>
                    </w:p>
                    <w:p w14:paraId="208E4F95" w14:textId="77777777" w:rsidR="000556AD" w:rsidRDefault="000556AD" w:rsidP="000556AD"/>
                  </w:txbxContent>
                </v:textbox>
                <w10:wrap type="through"/>
              </v:shape>
            </w:pict>
          </mc:Fallback>
        </mc:AlternateContent>
      </w:r>
      <w:r>
        <w:rPr>
          <w:rFonts w:ascii="GT America" w:hAnsi="GT America" w:cs="Arial"/>
          <w:sz w:val="18"/>
          <w:szCs w:val="20"/>
        </w:rPr>
        <w:t xml:space="preserve">                                                 </w:t>
      </w:r>
      <w:r w:rsidRPr="00A8479C">
        <w:rPr>
          <w:rFonts w:ascii="GT America" w:hAnsi="GT America" w:cs="Arial"/>
          <w:sz w:val="18"/>
          <w:szCs w:val="20"/>
        </w:rPr>
        <w:t xml:space="preserve">*Alle angegebene Preise zzgl. MwSt.19% </w:t>
      </w:r>
      <w:r>
        <w:rPr>
          <w:rFonts w:ascii="GT America" w:hAnsi="GT America" w:cs="Arial"/>
          <w:sz w:val="18"/>
          <w:szCs w:val="20"/>
        </w:rPr>
        <w:t xml:space="preserve">   </w:t>
      </w:r>
    </w:p>
    <w:p w14:paraId="2E7D3791" w14:textId="6B0AB885" w:rsidR="00844C3B" w:rsidRDefault="000556AD" w:rsidP="0023421A">
      <w:pPr>
        <w:pStyle w:val="Page1Info"/>
        <w:spacing w:line="276" w:lineRule="auto"/>
        <w:ind w:left="1211"/>
        <w:rPr>
          <w:rFonts w:ascii="GT America" w:hAnsi="GT America" w:cs="Arial"/>
          <w:sz w:val="18"/>
          <w:szCs w:val="20"/>
        </w:rPr>
      </w:pPr>
      <w:r>
        <w:rPr>
          <w:rFonts w:ascii="GT America" w:hAnsi="GT America" w:cs="Arial"/>
          <w:sz w:val="18"/>
          <w:szCs w:val="20"/>
        </w:rPr>
        <w:t xml:space="preserve">                                                       </w:t>
      </w:r>
    </w:p>
    <w:p w14:paraId="158C9627" w14:textId="77777777" w:rsidR="0023421A" w:rsidRPr="0023421A" w:rsidRDefault="0023421A" w:rsidP="0023421A">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lastRenderedPageBreak/>
        <w:t xml:space="preserve">Die Pauschale für die Kommunikation mit den Ärzten und die Koordination der Behandlungen ist in voller Höhe zu zahlen, unabhängig davon, wie viele Ärzte tatsächlich konsultiert worden sind. </w:t>
      </w:r>
    </w:p>
    <w:p w14:paraId="610B6AA3" w14:textId="77777777" w:rsidR="0023421A" w:rsidRPr="0023421A" w:rsidRDefault="0023421A" w:rsidP="0023421A">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t>Die Parteien sind sich einig, dass sich die Vergütung auf die unter § 1 genannten Leistungen bezieht. Den Parteien steht es frei, jederzeit Folgeaufträge unter Geltung der Regelungen des Dienstleistungsvertrages abzuschließen.</w:t>
      </w:r>
    </w:p>
    <w:p w14:paraId="65418B5E" w14:textId="3028EB63" w:rsidR="0023421A" w:rsidRPr="0023421A" w:rsidRDefault="0023421A" w:rsidP="0023421A">
      <w:pPr>
        <w:pStyle w:val="Page1Info"/>
        <w:numPr>
          <w:ilvl w:val="4"/>
          <w:numId w:val="18"/>
        </w:numPr>
        <w:spacing w:line="276" w:lineRule="auto"/>
        <w:rPr>
          <w:rFonts w:ascii="GT America" w:hAnsi="GT America" w:cs="Arial"/>
          <w:sz w:val="18"/>
          <w:szCs w:val="20"/>
        </w:rPr>
      </w:pPr>
      <w:r w:rsidRPr="0023421A">
        <w:rPr>
          <w:rFonts w:ascii="GT America" w:hAnsi="GT America" w:cs="Arial"/>
          <w:sz w:val="18"/>
          <w:szCs w:val="20"/>
        </w:rPr>
        <w:t xml:space="preserve">Im Übrigen gelten die Regelungen des § 2 des </w:t>
      </w:r>
      <w:r>
        <w:rPr>
          <w:rFonts w:ascii="GT America" w:hAnsi="GT America" w:cs="Arial"/>
          <w:sz w:val="18"/>
          <w:szCs w:val="20"/>
        </w:rPr>
        <w:t>Rahmend</w:t>
      </w:r>
      <w:r w:rsidRPr="0023421A">
        <w:rPr>
          <w:rFonts w:ascii="GT America" w:hAnsi="GT America" w:cs="Arial"/>
          <w:sz w:val="18"/>
          <w:szCs w:val="20"/>
        </w:rPr>
        <w:t xml:space="preserve">ienstleistungsvertrages. </w:t>
      </w:r>
    </w:p>
    <w:p w14:paraId="64EEEBE6" w14:textId="77777777" w:rsidR="0023421A" w:rsidRPr="00492349" w:rsidRDefault="0023421A" w:rsidP="0023421A">
      <w:pPr>
        <w:pStyle w:val="Page1Info"/>
        <w:spacing w:line="276" w:lineRule="auto"/>
        <w:ind w:left="1211"/>
        <w:rPr>
          <w:rFonts w:ascii="GT America" w:hAnsi="GT America" w:cs="Arial"/>
          <w:sz w:val="18"/>
          <w:szCs w:val="20"/>
        </w:rPr>
      </w:pPr>
    </w:p>
    <w:p w14:paraId="5EBDD6A2" w14:textId="1928ABD0" w:rsidR="00844C3B" w:rsidRDefault="00844C3B" w:rsidP="00376427">
      <w:pPr>
        <w:pStyle w:val="Page1Info"/>
        <w:spacing w:line="276" w:lineRule="auto"/>
        <w:ind w:left="1494"/>
        <w:rPr>
          <w:rFonts w:ascii="GT America" w:hAnsi="GT America" w:cs="Arial"/>
          <w:sz w:val="22"/>
        </w:rPr>
      </w:pPr>
    </w:p>
    <w:p w14:paraId="15DB266B" w14:textId="259157FC" w:rsidR="00844C3B" w:rsidRPr="000960EC" w:rsidRDefault="00F651D5" w:rsidP="00AC44E0">
      <w:pPr>
        <w:pStyle w:val="Page1Info"/>
        <w:numPr>
          <w:ilvl w:val="0"/>
          <w:numId w:val="29"/>
        </w:numPr>
        <w:spacing w:line="276" w:lineRule="auto"/>
        <w:rPr>
          <w:rFonts w:ascii="GT America" w:hAnsi="GT America" w:cs="Arial"/>
          <w:sz w:val="22"/>
          <w:u w:val="single"/>
        </w:rPr>
      </w:pPr>
      <w:r>
        <w:rPr>
          <w:noProof/>
        </w:rPr>
        <mc:AlternateContent>
          <mc:Choice Requires="wps">
            <w:drawing>
              <wp:anchor distT="0" distB="0" distL="114300" distR="114300" simplePos="0" relativeHeight="251697153" behindDoc="0" locked="0" layoutInCell="1" allowOverlap="1" wp14:anchorId="53E92282" wp14:editId="5BC2EB68">
                <wp:simplePos x="0" y="0"/>
                <wp:positionH relativeFrom="column">
                  <wp:posOffset>-888521</wp:posOffset>
                </wp:positionH>
                <wp:positionV relativeFrom="page">
                  <wp:posOffset>2648</wp:posOffset>
                </wp:positionV>
                <wp:extent cx="212090" cy="10932795"/>
                <wp:effectExtent l="0" t="0" r="16510" b="14605"/>
                <wp:wrapNone/>
                <wp:docPr id="838470492"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D4AE0F" id="Rechteck 1" o:spid="_x0000_s1026" style="position:absolute;margin-left:-69.95pt;margin-top:.2pt;width:16.7pt;height:860.85pt;z-index:251697153;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sidR="00844C3B" w:rsidRPr="000960EC">
        <w:rPr>
          <w:rFonts w:ascii="GT America" w:hAnsi="GT America" w:cs="Arial"/>
          <w:sz w:val="22"/>
          <w:u w:val="single"/>
        </w:rPr>
        <w:t>Fortgeltung</w:t>
      </w:r>
    </w:p>
    <w:p w14:paraId="24A34E72" w14:textId="7DCEB9FF"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Im Übrigen gelten die Regelungen des Rahmendienstleistungs</w:t>
      </w:r>
      <w:r w:rsidR="002D7403" w:rsidRPr="00492349">
        <w:rPr>
          <w:rFonts w:ascii="GT America" w:hAnsi="GT America" w:cs="Arial"/>
          <w:sz w:val="18"/>
          <w:szCs w:val="20"/>
        </w:rPr>
        <w:t>vertrag mit allen enthaltenden Regelungen und Bestandteilen</w:t>
      </w:r>
      <w:r w:rsidR="0023421A">
        <w:rPr>
          <w:rFonts w:ascii="GT America" w:hAnsi="GT America" w:cs="Arial"/>
          <w:sz w:val="18"/>
          <w:szCs w:val="20"/>
        </w:rPr>
        <w:t xml:space="preserve"> </w:t>
      </w:r>
      <w:r w:rsidR="002D7403" w:rsidRPr="00492349">
        <w:rPr>
          <w:rFonts w:ascii="GT America" w:hAnsi="GT America" w:cs="Arial"/>
          <w:sz w:val="18"/>
          <w:szCs w:val="20"/>
        </w:rPr>
        <w:t>unverändert fort.</w:t>
      </w:r>
    </w:p>
    <w:p w14:paraId="2B0B9065" w14:textId="77777777" w:rsidR="002D7403" w:rsidRDefault="002D7403" w:rsidP="00376427">
      <w:pPr>
        <w:pStyle w:val="Page1Info"/>
        <w:spacing w:line="276" w:lineRule="auto"/>
        <w:ind w:left="360"/>
        <w:rPr>
          <w:rFonts w:ascii="GT America" w:hAnsi="GT America" w:cs="Arial"/>
          <w:sz w:val="22"/>
        </w:rPr>
      </w:pPr>
    </w:p>
    <w:p w14:paraId="50E4CE03" w14:textId="7CC975AF"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Anwendbares Recht</w:t>
      </w:r>
    </w:p>
    <w:p w14:paraId="586190CA" w14:textId="16A32C7B" w:rsidR="00376427" w:rsidRPr="00492349" w:rsidRDefault="00376427" w:rsidP="00376427">
      <w:pPr>
        <w:pStyle w:val="Page1Info"/>
        <w:spacing w:line="276" w:lineRule="auto"/>
        <w:ind w:left="360"/>
        <w:rPr>
          <w:rFonts w:ascii="GT America" w:hAnsi="GT America" w:cs="Arial"/>
          <w:sz w:val="18"/>
          <w:szCs w:val="20"/>
        </w:rPr>
      </w:pPr>
      <w:r w:rsidRPr="00492349">
        <w:rPr>
          <w:rFonts w:ascii="GT America" w:hAnsi="GT America" w:cs="Arial"/>
          <w:sz w:val="18"/>
          <w:szCs w:val="20"/>
        </w:rPr>
        <w:t>Auf diesen Vertrag ist ausschließlich das deutsche Recht anzuwenden.</w:t>
      </w:r>
    </w:p>
    <w:p w14:paraId="0099E986" w14:textId="77777777" w:rsidR="002D7403" w:rsidRDefault="002D7403" w:rsidP="00376427">
      <w:pPr>
        <w:pStyle w:val="Page1Info"/>
        <w:spacing w:line="276" w:lineRule="auto"/>
        <w:ind w:left="360"/>
        <w:rPr>
          <w:rFonts w:ascii="GT America" w:hAnsi="GT America" w:cs="Arial"/>
          <w:sz w:val="22"/>
        </w:rPr>
      </w:pPr>
    </w:p>
    <w:p w14:paraId="4D81FE0A" w14:textId="72BFE7E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Erfüllungsort</w:t>
      </w:r>
    </w:p>
    <w:p w14:paraId="43633665" w14:textId="20714FC1"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Erfüllungsort für sämtliche Leistungen ist München.</w:t>
      </w:r>
    </w:p>
    <w:p w14:paraId="3B033B8D" w14:textId="77777777" w:rsidR="002D7403" w:rsidRDefault="002D7403" w:rsidP="002D7403">
      <w:pPr>
        <w:pStyle w:val="Page1Info"/>
        <w:spacing w:line="276" w:lineRule="auto"/>
        <w:ind w:left="360"/>
        <w:rPr>
          <w:rFonts w:ascii="GT America" w:hAnsi="GT America" w:cs="Arial"/>
          <w:sz w:val="22"/>
        </w:rPr>
      </w:pPr>
    </w:p>
    <w:p w14:paraId="41648608" w14:textId="36AFA85B"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Gerichtstand</w:t>
      </w:r>
    </w:p>
    <w:p w14:paraId="3C6EB441" w14:textId="27531BB5" w:rsidR="002D7403" w:rsidRPr="00492349" w:rsidRDefault="002D7403" w:rsidP="002D7403">
      <w:pPr>
        <w:pStyle w:val="Page1Info"/>
        <w:spacing w:line="276" w:lineRule="auto"/>
        <w:ind w:left="360"/>
        <w:rPr>
          <w:rFonts w:ascii="GT America" w:hAnsi="GT America" w:cs="Arial"/>
          <w:sz w:val="18"/>
          <w:szCs w:val="20"/>
        </w:rPr>
      </w:pPr>
      <w:r w:rsidRPr="00492349">
        <w:rPr>
          <w:rFonts w:ascii="GT America" w:hAnsi="GT America" w:cs="Arial"/>
          <w:sz w:val="18"/>
          <w:szCs w:val="20"/>
        </w:rPr>
        <w:t>Ausschließlicher Gerichtstand für alle, sich aus dem Vertragsverhältnis ergebenden Streitigkeiten, ist München, Deutschland.</w:t>
      </w:r>
    </w:p>
    <w:p w14:paraId="43EE8D82" w14:textId="77777777" w:rsidR="002D7403" w:rsidRDefault="002D7403" w:rsidP="002D7403">
      <w:pPr>
        <w:pStyle w:val="Page1Info"/>
        <w:spacing w:line="276" w:lineRule="auto"/>
        <w:ind w:left="360"/>
        <w:rPr>
          <w:rFonts w:ascii="GT America" w:hAnsi="GT America" w:cs="Arial"/>
          <w:sz w:val="22"/>
        </w:rPr>
      </w:pPr>
    </w:p>
    <w:p w14:paraId="584BE72F" w14:textId="1EF32740" w:rsidR="00844C3B"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Änderungen und Ergänzungen</w:t>
      </w:r>
    </w:p>
    <w:p w14:paraId="3703D68F" w14:textId="15758757" w:rsidR="00492349" w:rsidRDefault="0023421A" w:rsidP="0023421A">
      <w:pPr>
        <w:pStyle w:val="Page1Info"/>
        <w:spacing w:line="276" w:lineRule="auto"/>
        <w:ind w:left="360"/>
        <w:rPr>
          <w:rFonts w:ascii="GT America" w:hAnsi="GT America" w:cs="Arial"/>
          <w:sz w:val="18"/>
          <w:szCs w:val="20"/>
        </w:rPr>
      </w:pPr>
      <w:r w:rsidRPr="0023421A">
        <w:rPr>
          <w:rFonts w:ascii="GT America" w:hAnsi="GT America" w:cs="Arial"/>
          <w:sz w:val="18"/>
          <w:szCs w:val="20"/>
        </w:rPr>
        <w:t xml:space="preserve">Die Parteien vereinbaren, dass das Schriftformerfordernis für diesen Einzelauftrag als gewahrt gilt, sofern beide Parteien diesen mittels eines anerkannten elektronischen Signaturtools, wie beispielsweise </w:t>
      </w:r>
      <w:proofErr w:type="spellStart"/>
      <w:r w:rsidRPr="0023421A">
        <w:rPr>
          <w:rFonts w:ascii="GT America" w:hAnsi="GT America" w:cs="Arial"/>
          <w:sz w:val="18"/>
          <w:szCs w:val="20"/>
        </w:rPr>
        <w:t>DocuSign</w:t>
      </w:r>
      <w:proofErr w:type="spellEnd"/>
      <w:r w:rsidRPr="0023421A">
        <w:rPr>
          <w:rFonts w:ascii="GT America" w:hAnsi="GT America" w:cs="Arial"/>
          <w:sz w:val="18"/>
          <w:szCs w:val="20"/>
        </w:rPr>
        <w:t>, unterzeichnen. Kurzfristige Änderungen oder Ergänzungen des festgelegten Leistungsumfangs dieses Einzelauftrags können hingegen per E-Mail vereinbart werden.</w:t>
      </w:r>
      <w:r w:rsidR="00002647">
        <w:rPr>
          <w:rFonts w:ascii="GT America" w:hAnsi="GT America" w:cs="Arial"/>
          <w:sz w:val="18"/>
          <w:szCs w:val="20"/>
        </w:rPr>
        <w:t xml:space="preserve"> </w:t>
      </w:r>
    </w:p>
    <w:p w14:paraId="6B948EC2" w14:textId="77777777" w:rsidR="000556AD" w:rsidRPr="0023421A" w:rsidRDefault="000556AD" w:rsidP="0023421A">
      <w:pPr>
        <w:pStyle w:val="Page1Info"/>
        <w:spacing w:line="276" w:lineRule="auto"/>
        <w:ind w:left="360"/>
        <w:rPr>
          <w:rFonts w:ascii="GT America" w:hAnsi="GT America" w:cs="Arial"/>
          <w:sz w:val="18"/>
          <w:szCs w:val="20"/>
        </w:rPr>
      </w:pPr>
    </w:p>
    <w:p w14:paraId="06130D72" w14:textId="64E2FA87" w:rsidR="002F48E6" w:rsidRPr="000960EC" w:rsidRDefault="00844C3B" w:rsidP="00AC44E0">
      <w:pPr>
        <w:pStyle w:val="Page1Info"/>
        <w:numPr>
          <w:ilvl w:val="0"/>
          <w:numId w:val="29"/>
        </w:numPr>
        <w:spacing w:line="276" w:lineRule="auto"/>
        <w:rPr>
          <w:rFonts w:ascii="GT America" w:hAnsi="GT America" w:cs="Arial"/>
          <w:sz w:val="22"/>
          <w:u w:val="single"/>
        </w:rPr>
      </w:pPr>
      <w:r w:rsidRPr="000960EC">
        <w:rPr>
          <w:rFonts w:ascii="GT America" w:hAnsi="GT America" w:cs="Arial"/>
          <w:sz w:val="22"/>
          <w:u w:val="single"/>
        </w:rPr>
        <w:t>Salvatorische Klausel</w:t>
      </w:r>
    </w:p>
    <w:p w14:paraId="54CB1BF7" w14:textId="07AD321B" w:rsidR="00F651D5" w:rsidRDefault="00492349" w:rsidP="00C54D9F">
      <w:pPr>
        <w:spacing w:line="276" w:lineRule="auto"/>
        <w:ind w:left="360"/>
        <w:rPr>
          <w:rFonts w:ascii="GT America" w:hAnsi="GT America"/>
          <w:sz w:val="18"/>
          <w:szCs w:val="20"/>
        </w:rPr>
      </w:pPr>
      <w:r w:rsidRPr="00492349">
        <w:rPr>
          <w:rFonts w:ascii="GT America" w:hAnsi="GT America"/>
          <w:sz w:val="18"/>
          <w:szCs w:val="20"/>
        </w:rPr>
        <w:t xml:space="preserve">Sollten einzelne Bestimmungen dieses Vertrages ganz oder teilweise unwirksam sein oder werden, so wird hierdurch die Wirksamkeit der übrigen Bestimmungen nicht berührt. Anstelle der unwirksamen Bestimmung gilt diejenige wirksame Bestimmung als vereinbart, die dem Sinn und Zweck der unwirksamen Bestimmung am nächsten kommt.  </w:t>
      </w:r>
    </w:p>
    <w:p w14:paraId="4BC08D8C" w14:textId="77777777" w:rsidR="000556AD" w:rsidRDefault="000556AD" w:rsidP="00C54D9F">
      <w:pPr>
        <w:spacing w:line="276" w:lineRule="auto"/>
        <w:ind w:left="360"/>
        <w:rPr>
          <w:rFonts w:ascii="GT America" w:hAnsi="GT America"/>
          <w:sz w:val="18"/>
          <w:szCs w:val="20"/>
        </w:rPr>
      </w:pPr>
    </w:p>
    <w:p w14:paraId="69B955F7" w14:textId="77777777" w:rsidR="000556AD" w:rsidRDefault="000556AD" w:rsidP="000556AD">
      <w:pPr>
        <w:pStyle w:val="Page1Info"/>
        <w:numPr>
          <w:ilvl w:val="0"/>
          <w:numId w:val="29"/>
        </w:numPr>
        <w:spacing w:line="276" w:lineRule="auto"/>
        <w:rPr>
          <w:rFonts w:ascii="GT America" w:hAnsi="GT America" w:cs="Arial"/>
          <w:sz w:val="22"/>
          <w:u w:val="single"/>
        </w:rPr>
      </w:pPr>
      <w:r w:rsidRPr="006D5147">
        <w:rPr>
          <w:rFonts w:ascii="GT America" w:hAnsi="GT America" w:cs="Arial"/>
          <w:sz w:val="22"/>
          <w:u w:val="single"/>
        </w:rPr>
        <w:t xml:space="preserve">Bestandteile des </w:t>
      </w:r>
      <w:r>
        <w:rPr>
          <w:rFonts w:ascii="GT America" w:hAnsi="GT America" w:cs="Arial"/>
          <w:sz w:val="22"/>
          <w:u w:val="single"/>
        </w:rPr>
        <w:t>Einzelauftrage</w:t>
      </w:r>
      <w:r w:rsidRPr="006D5147">
        <w:rPr>
          <w:rFonts w:ascii="GT America" w:hAnsi="GT America" w:cs="Arial"/>
          <w:sz w:val="22"/>
          <w:u w:val="single"/>
        </w:rPr>
        <w:t>s und Rangfolge</w:t>
      </w:r>
    </w:p>
    <w:p w14:paraId="0623E10A" w14:textId="77777777" w:rsidR="000556AD" w:rsidRDefault="000556AD" w:rsidP="000556AD">
      <w:pPr>
        <w:pStyle w:val="Page1Info"/>
        <w:spacing w:line="276" w:lineRule="auto"/>
        <w:ind w:left="360"/>
        <w:rPr>
          <w:rFonts w:ascii="GT America" w:hAnsi="GT America" w:cs="Arial"/>
          <w:sz w:val="22"/>
          <w:u w:val="single"/>
        </w:rPr>
      </w:pPr>
    </w:p>
    <w:p w14:paraId="297CFD39" w14:textId="4DED773E" w:rsidR="000556AD" w:rsidRPr="0094519E" w:rsidRDefault="000556AD" w:rsidP="000556AD">
      <w:pPr>
        <w:pStyle w:val="Page1Info"/>
        <w:spacing w:line="276" w:lineRule="auto"/>
        <w:ind w:left="360"/>
        <w:rPr>
          <w:rFonts w:ascii="GT America" w:hAnsi="GT America" w:cs="Arial"/>
          <w:sz w:val="18"/>
          <w:szCs w:val="20"/>
        </w:rPr>
      </w:pPr>
      <w:r w:rsidRPr="0094519E">
        <w:rPr>
          <w:rFonts w:ascii="GT America" w:hAnsi="GT America" w:cs="Arial"/>
          <w:b/>
          <w:bCs/>
          <w:sz w:val="18"/>
          <w:szCs w:val="20"/>
        </w:rPr>
        <w:t>Anlage</w:t>
      </w:r>
      <w:r>
        <w:rPr>
          <w:rFonts w:ascii="GT America" w:hAnsi="GT America" w:cs="Arial"/>
          <w:b/>
          <w:bCs/>
          <w:sz w:val="18"/>
          <w:szCs w:val="20"/>
        </w:rPr>
        <w:t xml:space="preserve"> 1</w:t>
      </w:r>
      <w:r w:rsidRPr="0094519E">
        <w:rPr>
          <w:rFonts w:ascii="GT America" w:hAnsi="GT America" w:cs="Arial"/>
          <w:b/>
          <w:bCs/>
          <w:sz w:val="18"/>
          <w:szCs w:val="20"/>
        </w:rPr>
        <w:t xml:space="preserve"> </w:t>
      </w:r>
      <w:r>
        <w:rPr>
          <w:rFonts w:ascii="GT America" w:hAnsi="GT America" w:cs="Arial"/>
          <w:b/>
          <w:bCs/>
          <w:sz w:val="18"/>
          <w:szCs w:val="20"/>
        </w:rPr>
        <w:t>zum Einzelauftrag</w:t>
      </w:r>
      <w:r w:rsidRPr="0094519E">
        <w:rPr>
          <w:rFonts w:ascii="GT America" w:hAnsi="GT America" w:cs="Arial"/>
          <w:b/>
          <w:bCs/>
          <w:sz w:val="18"/>
          <w:szCs w:val="20"/>
        </w:rPr>
        <w:t>:</w:t>
      </w:r>
      <w:r w:rsidRPr="0094519E">
        <w:rPr>
          <w:rFonts w:ascii="GT America" w:hAnsi="GT America" w:cs="Arial"/>
          <w:sz w:val="18"/>
          <w:szCs w:val="20"/>
        </w:rPr>
        <w:t xml:space="preserve"> Kostenvoranschlag</w:t>
      </w:r>
      <w:r>
        <w:rPr>
          <w:rFonts w:ascii="GT America" w:hAnsi="GT America" w:cs="Arial"/>
          <w:sz w:val="18"/>
          <w:szCs w:val="20"/>
        </w:rPr>
        <w:t xml:space="preserve"> Nr.: </w:t>
      </w:r>
      <w:r w:rsidRPr="0013593C">
        <w:rPr>
          <w:rFonts w:ascii="GT America" w:hAnsi="GT America" w:cs="Arial"/>
          <w:sz w:val="18"/>
          <w:szCs w:val="20"/>
          <w:highlight w:val="yellow"/>
        </w:rPr>
        <w:t>KV</w:t>
      </w:r>
      <w:r w:rsidR="0013593C" w:rsidRPr="0013593C">
        <w:rPr>
          <w:rFonts w:ascii="GT America" w:hAnsi="GT America" w:cs="Arial"/>
          <w:sz w:val="18"/>
          <w:szCs w:val="20"/>
          <w:highlight w:val="yellow"/>
        </w:rPr>
        <w:t>8777777</w:t>
      </w:r>
    </w:p>
    <w:p w14:paraId="5292EDCB" w14:textId="77777777" w:rsidR="000556AD" w:rsidRDefault="000556AD" w:rsidP="00C54D9F">
      <w:pPr>
        <w:spacing w:line="276" w:lineRule="auto"/>
        <w:ind w:left="360"/>
        <w:rPr>
          <w:rFonts w:ascii="GT America" w:hAnsi="GT America"/>
          <w:sz w:val="18"/>
          <w:szCs w:val="20"/>
        </w:rPr>
      </w:pPr>
    </w:p>
    <w:p w14:paraId="37891141" w14:textId="77777777" w:rsidR="00C54D9F" w:rsidRDefault="00C54D9F" w:rsidP="009D0E3A">
      <w:pPr>
        <w:spacing w:line="276" w:lineRule="auto"/>
        <w:rPr>
          <w:rFonts w:ascii="GT America" w:hAnsi="GT America"/>
          <w:sz w:val="18"/>
          <w:szCs w:val="20"/>
        </w:rPr>
      </w:pPr>
    </w:p>
    <w:p w14:paraId="651BEC06" w14:textId="20838C3A" w:rsidR="00002647" w:rsidRDefault="00002647" w:rsidP="00492349">
      <w:pPr>
        <w:spacing w:line="276" w:lineRule="auto"/>
        <w:ind w:left="360"/>
        <w:rPr>
          <w:rFonts w:ascii="GT America" w:hAnsi="GT America"/>
          <w:sz w:val="18"/>
          <w:szCs w:val="20"/>
        </w:rPr>
      </w:pPr>
    </w:p>
    <w:p w14:paraId="103E3A27" w14:textId="17D3F193" w:rsidR="00F651D5" w:rsidRPr="00492349" w:rsidRDefault="00F75853" w:rsidP="00492349">
      <w:pPr>
        <w:spacing w:line="276" w:lineRule="auto"/>
        <w:ind w:left="360"/>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72929" behindDoc="0" locked="0" layoutInCell="1" allowOverlap="1" wp14:anchorId="4B118EB1" wp14:editId="31598928">
                <wp:simplePos x="0" y="0"/>
                <wp:positionH relativeFrom="column">
                  <wp:posOffset>3156053</wp:posOffset>
                </wp:positionH>
                <wp:positionV relativeFrom="paragraph">
                  <wp:posOffset>56945</wp:posOffset>
                </wp:positionV>
                <wp:extent cx="992038" cy="327804"/>
                <wp:effectExtent l="0" t="0" r="0" b="0"/>
                <wp:wrapNone/>
                <wp:docPr id="49288179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B3C9C51" w14:textId="66FB7DCF" w:rsidR="00F75853" w:rsidRPr="008068F6" w:rsidRDefault="0013593C" w:rsidP="00F75853">
                            <w:pPr>
                              <w:rPr>
                                <w:sz w:val="22"/>
                                <w:szCs w:val="22"/>
                              </w:rPr>
                            </w:pPr>
                            <w:r w:rsidRPr="0013593C">
                              <w:rPr>
                                <w:sz w:val="22"/>
                                <w:szCs w:val="22"/>
                                <w:highlight w:val="yellow"/>
                              </w:rPr>
                              <w:t>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18EB1" id="_x0000_t202" coordsize="21600,21600" o:spt="202" path="m,l,21600r21600,l21600,xe">
                <v:stroke joinstyle="miter"/>
                <v:path gradientshapeok="t" o:connecttype="rect"/>
              </v:shapetype>
              <v:shape id="Textfeld 27" o:spid="_x0000_s1028" type="#_x0000_t202" style="position:absolute;left:0;text-align:left;margin-left:248.5pt;margin-top:4.5pt;width:78.1pt;height:25.8pt;z-index:2517729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" filled="f" stroked="f" strokeweight=".5pt">
                <v:textbox>
                  <w:txbxContent>
                    <w:p w14:paraId="3B3C9C51" w14:textId="66FB7DCF" w:rsidR="00F75853" w:rsidRPr="008068F6" w:rsidRDefault="0013593C" w:rsidP="00F75853">
                      <w:pPr>
                        <w:rPr>
                          <w:sz w:val="22"/>
                          <w:szCs w:val="22"/>
                        </w:rPr>
                      </w:pPr>
                      <w:r w:rsidRPr="0013593C">
                        <w:rPr>
                          <w:sz w:val="22"/>
                          <w:szCs w:val="22"/>
                          <w:highlight w:val="yellow"/>
                        </w:rPr>
                        <w:t>Paris</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70881" behindDoc="0" locked="0" layoutInCell="1" allowOverlap="1" wp14:anchorId="2A5520E9" wp14:editId="5F90CC0E">
                <wp:simplePos x="0" y="0"/>
                <wp:positionH relativeFrom="column">
                  <wp:posOffset>4227768</wp:posOffset>
                </wp:positionH>
                <wp:positionV relativeFrom="paragraph">
                  <wp:posOffset>56945</wp:posOffset>
                </wp:positionV>
                <wp:extent cx="992038" cy="327804"/>
                <wp:effectExtent l="0" t="0" r="0" b="0"/>
                <wp:wrapNone/>
                <wp:docPr id="1901155469"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4B528CD5" w14:textId="55363D94" w:rsidR="00F75853" w:rsidRPr="008068F6" w:rsidRDefault="0013593C" w:rsidP="00F75853">
                            <w:pPr>
                              <w:rPr>
                                <w:sz w:val="22"/>
                                <w:szCs w:val="22"/>
                              </w:rPr>
                            </w:pPr>
                            <w:r w:rsidRPr="0013593C">
                              <w:rPr>
                                <w:sz w:val="22"/>
                                <w:szCs w:val="22"/>
                                <w:highlight w:val="yellow"/>
                              </w:rPr>
                              <w:t>11</w:t>
                            </w:r>
                            <w:r w:rsidR="00F75853" w:rsidRPr="0013593C">
                              <w:rPr>
                                <w:sz w:val="22"/>
                                <w:szCs w:val="22"/>
                                <w:highlight w:val="yellow"/>
                              </w:rPr>
                              <w:t>.</w:t>
                            </w:r>
                            <w:r w:rsidRPr="0013593C">
                              <w:rPr>
                                <w:sz w:val="22"/>
                                <w:szCs w:val="22"/>
                                <w:highlight w:val="yellow"/>
                              </w:rPr>
                              <w:t>11</w:t>
                            </w:r>
                            <w:r w:rsidR="00F75853" w:rsidRPr="0013593C">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520E9" id="_x0000_s1029" type="#_x0000_t202" style="position:absolute;left:0;text-align:left;margin-left:332.9pt;margin-top:4.5pt;width:78.1pt;height:25.8pt;z-index:2517708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" filled="f" stroked="f" strokeweight=".5pt">
                <v:textbox>
                  <w:txbxContent>
                    <w:p w14:paraId="4B528CD5" w14:textId="55363D94" w:rsidR="00F75853" w:rsidRPr="008068F6" w:rsidRDefault="0013593C" w:rsidP="00F75853">
                      <w:pPr>
                        <w:rPr>
                          <w:sz w:val="22"/>
                          <w:szCs w:val="22"/>
                        </w:rPr>
                      </w:pPr>
                      <w:r w:rsidRPr="0013593C">
                        <w:rPr>
                          <w:sz w:val="22"/>
                          <w:szCs w:val="22"/>
                          <w:highlight w:val="yellow"/>
                        </w:rPr>
                        <w:t>11</w:t>
                      </w:r>
                      <w:r w:rsidR="00F75853" w:rsidRPr="0013593C">
                        <w:rPr>
                          <w:sz w:val="22"/>
                          <w:szCs w:val="22"/>
                          <w:highlight w:val="yellow"/>
                        </w:rPr>
                        <w:t>.</w:t>
                      </w:r>
                      <w:r w:rsidRPr="0013593C">
                        <w:rPr>
                          <w:sz w:val="22"/>
                          <w:szCs w:val="22"/>
                          <w:highlight w:val="yellow"/>
                        </w:rPr>
                        <w:t>11</w:t>
                      </w:r>
                      <w:r w:rsidR="00F75853" w:rsidRPr="0013593C">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8833" behindDoc="0" locked="0" layoutInCell="1" allowOverlap="1" wp14:anchorId="1B7AE428" wp14:editId="3973EB6E">
                <wp:simplePos x="0" y="0"/>
                <wp:positionH relativeFrom="column">
                  <wp:posOffset>1356606</wp:posOffset>
                </wp:positionH>
                <wp:positionV relativeFrom="paragraph">
                  <wp:posOffset>56945</wp:posOffset>
                </wp:positionV>
                <wp:extent cx="992038" cy="327804"/>
                <wp:effectExtent l="0" t="0" r="0" b="0"/>
                <wp:wrapNone/>
                <wp:docPr id="102519306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3AC99BE" w14:textId="6A1FEF58" w:rsidR="00F75853" w:rsidRPr="008068F6" w:rsidRDefault="0013593C" w:rsidP="00F75853">
                            <w:pPr>
                              <w:rPr>
                                <w:sz w:val="22"/>
                                <w:szCs w:val="22"/>
                              </w:rPr>
                            </w:pPr>
                            <w:r w:rsidRPr="0013593C">
                              <w:rPr>
                                <w:sz w:val="22"/>
                                <w:szCs w:val="22"/>
                                <w:highlight w:val="yellow"/>
                              </w:rPr>
                              <w:t>11</w:t>
                            </w:r>
                            <w:r w:rsidR="00F75853" w:rsidRPr="0013593C">
                              <w:rPr>
                                <w:sz w:val="22"/>
                                <w:szCs w:val="22"/>
                                <w:highlight w:val="yellow"/>
                              </w:rPr>
                              <w:t>.</w:t>
                            </w:r>
                            <w:r w:rsidRPr="0013593C">
                              <w:rPr>
                                <w:sz w:val="22"/>
                                <w:szCs w:val="22"/>
                                <w:highlight w:val="yellow"/>
                              </w:rPr>
                              <w:t>11</w:t>
                            </w:r>
                            <w:r w:rsidR="00F75853" w:rsidRPr="0013593C">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AE428" id="_x0000_s1030" type="#_x0000_t202" style="position:absolute;left:0;text-align:left;margin-left:106.8pt;margin-top:4.5pt;width:78.1pt;height:25.8pt;z-index:251768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" filled="f" stroked="f" strokeweight=".5pt">
                <v:textbox>
                  <w:txbxContent>
                    <w:p w14:paraId="13AC99BE" w14:textId="6A1FEF58" w:rsidR="00F75853" w:rsidRPr="008068F6" w:rsidRDefault="0013593C" w:rsidP="00F75853">
                      <w:pPr>
                        <w:rPr>
                          <w:sz w:val="22"/>
                          <w:szCs w:val="22"/>
                        </w:rPr>
                      </w:pPr>
                      <w:r w:rsidRPr="0013593C">
                        <w:rPr>
                          <w:sz w:val="22"/>
                          <w:szCs w:val="22"/>
                          <w:highlight w:val="yellow"/>
                        </w:rPr>
                        <w:t>11</w:t>
                      </w:r>
                      <w:r w:rsidR="00F75853" w:rsidRPr="0013593C">
                        <w:rPr>
                          <w:sz w:val="22"/>
                          <w:szCs w:val="22"/>
                          <w:highlight w:val="yellow"/>
                        </w:rPr>
                        <w:t>.</w:t>
                      </w:r>
                      <w:r w:rsidRPr="0013593C">
                        <w:rPr>
                          <w:sz w:val="22"/>
                          <w:szCs w:val="22"/>
                          <w:highlight w:val="yellow"/>
                        </w:rPr>
                        <w:t>11</w:t>
                      </w:r>
                      <w:r w:rsidR="00F75853" w:rsidRPr="0013593C">
                        <w:rPr>
                          <w:sz w:val="22"/>
                          <w:szCs w:val="22"/>
                          <w:highlight w:val="yellow"/>
                        </w:rPr>
                        <w:t>.2025</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66785" behindDoc="0" locked="0" layoutInCell="1" allowOverlap="1" wp14:anchorId="30A2E80F" wp14:editId="52BF7515">
                <wp:simplePos x="0" y="0"/>
                <wp:positionH relativeFrom="column">
                  <wp:posOffset>235728</wp:posOffset>
                </wp:positionH>
                <wp:positionV relativeFrom="paragraph">
                  <wp:posOffset>56946</wp:posOffset>
                </wp:positionV>
                <wp:extent cx="992038" cy="327804"/>
                <wp:effectExtent l="0" t="0" r="0" b="0"/>
                <wp:wrapNone/>
                <wp:docPr id="1743760378"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195DE45A" w14:textId="77777777" w:rsidR="00F75853" w:rsidRPr="008068F6" w:rsidRDefault="00F75853" w:rsidP="00F75853">
                            <w:pPr>
                              <w:rPr>
                                <w:sz w:val="22"/>
                                <w:szCs w:val="22"/>
                              </w:rPr>
                            </w:pPr>
                            <w:r>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2E80F" id="_x0000_s1031" type="#_x0000_t202" style="position:absolute;left:0;text-align:left;margin-left:18.55pt;margin-top:4.5pt;width:78.1pt;height:25.8pt;z-index:251766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" filled="f" stroked="f" strokeweight=".5pt">
                <v:textbox>
                  <w:txbxContent>
                    <w:p w14:paraId="195DE45A" w14:textId="77777777" w:rsidR="00F75853" w:rsidRPr="008068F6" w:rsidRDefault="00F75853" w:rsidP="00F75853">
                      <w:pPr>
                        <w:rPr>
                          <w:sz w:val="22"/>
                          <w:szCs w:val="22"/>
                        </w:rPr>
                      </w:pPr>
                      <w:r>
                        <w:rPr>
                          <w:sz w:val="22"/>
                          <w:szCs w:val="22"/>
                        </w:rPr>
                        <w:t>München</w:t>
                      </w:r>
                    </w:p>
                  </w:txbxContent>
                </v:textbox>
              </v:shape>
            </w:pict>
          </mc:Fallback>
        </mc:AlternateContent>
      </w:r>
      <w:r w:rsidR="006D5147">
        <w:rPr>
          <w:noProof/>
        </w:rPr>
        <mc:AlternateContent>
          <mc:Choice Requires="wps">
            <w:drawing>
              <wp:anchor distT="0" distB="0" distL="114300" distR="114300" simplePos="0" relativeHeight="251731969" behindDoc="0" locked="0" layoutInCell="1" allowOverlap="1" wp14:anchorId="33706D4A" wp14:editId="0CCDCD52">
                <wp:simplePos x="0" y="0"/>
                <wp:positionH relativeFrom="column">
                  <wp:posOffset>-888520</wp:posOffset>
                </wp:positionH>
                <wp:positionV relativeFrom="page">
                  <wp:posOffset>-7584</wp:posOffset>
                </wp:positionV>
                <wp:extent cx="212090" cy="10932795"/>
                <wp:effectExtent l="0" t="0" r="16510" b="14605"/>
                <wp:wrapNone/>
                <wp:docPr id="191466211"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85660" id="Rechteck 1" o:spid="_x0000_s1026" style="position:absolute;margin-left:-69.95pt;margin-top:-.6pt;width:16.7pt;height:860.85pt;z-index:25173196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" fillcolor="#004bad" strokecolor="#1f3763 [1604]" strokeweight="1pt">
                <w10:wrap anchory="page"/>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651D5" w:rsidRPr="00F651D5" w14:paraId="3B33C8EE" w14:textId="77777777" w:rsidTr="00155153">
        <w:tc>
          <w:tcPr>
            <w:tcW w:w="4531" w:type="dxa"/>
          </w:tcPr>
          <w:p w14:paraId="7BC54349" w14:textId="3D1DDA0D"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59B3318B"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4A807C3C" w14:textId="77777777" w:rsidR="00F651D5" w:rsidRPr="00F651D5" w:rsidRDefault="00F651D5" w:rsidP="00155153">
            <w:pPr>
              <w:rPr>
                <w:rFonts w:ascii="GT America" w:hAnsi="GT America"/>
                <w:sz w:val="18"/>
                <w:szCs w:val="20"/>
              </w:rPr>
            </w:pPr>
          </w:p>
          <w:p w14:paraId="3E2AE25D" w14:textId="127988B9" w:rsidR="00F651D5" w:rsidRPr="00F651D5" w:rsidRDefault="00F651D5" w:rsidP="00155153">
            <w:pPr>
              <w:rPr>
                <w:rFonts w:ascii="GT America" w:hAnsi="GT America"/>
                <w:sz w:val="18"/>
                <w:szCs w:val="20"/>
              </w:rPr>
            </w:pPr>
          </w:p>
          <w:p w14:paraId="0E3AD817" w14:textId="7BBE216D" w:rsidR="00F651D5" w:rsidRPr="00F651D5" w:rsidRDefault="00F651D5" w:rsidP="00155153">
            <w:pPr>
              <w:rPr>
                <w:rFonts w:ascii="GT America" w:hAnsi="GT America"/>
                <w:sz w:val="18"/>
                <w:szCs w:val="20"/>
              </w:rPr>
            </w:pPr>
          </w:p>
          <w:p w14:paraId="028096B8" w14:textId="4479BEC5" w:rsidR="00F651D5" w:rsidRPr="00F651D5" w:rsidRDefault="00F651D5" w:rsidP="00155153">
            <w:pPr>
              <w:pBdr>
                <w:bottom w:val="single" w:sz="12" w:space="1" w:color="auto"/>
              </w:pBdr>
              <w:rPr>
                <w:rFonts w:ascii="GT America" w:hAnsi="GT America"/>
                <w:sz w:val="18"/>
                <w:szCs w:val="20"/>
              </w:rPr>
            </w:pPr>
          </w:p>
          <w:p w14:paraId="1A22B257" w14:textId="77777777" w:rsidR="00F651D5" w:rsidRPr="00F651D5" w:rsidRDefault="00F651D5" w:rsidP="00155153">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40206E80" w14:textId="77777777" w:rsidR="00F651D5" w:rsidRPr="00F651D5" w:rsidRDefault="00F651D5" w:rsidP="00155153">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373C0C80" w14:textId="1D852472" w:rsidR="00F651D5" w:rsidRPr="00F651D5" w:rsidRDefault="00F651D5" w:rsidP="00155153">
            <w:pPr>
              <w:rPr>
                <w:rFonts w:ascii="GT America" w:hAnsi="GT America"/>
                <w:sz w:val="18"/>
                <w:szCs w:val="20"/>
              </w:rPr>
            </w:pPr>
            <w:r w:rsidRPr="00F651D5">
              <w:rPr>
                <w:rFonts w:ascii="GT America" w:hAnsi="GT America"/>
                <w:sz w:val="18"/>
                <w:szCs w:val="20"/>
              </w:rPr>
              <w:t>___________________, den ____________</w:t>
            </w:r>
          </w:p>
          <w:p w14:paraId="15B868D6" w14:textId="77777777" w:rsidR="00F651D5" w:rsidRPr="00F651D5" w:rsidRDefault="00F651D5" w:rsidP="00155153">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5E9AA784" w14:textId="77777777" w:rsidR="00F651D5" w:rsidRPr="00F651D5" w:rsidRDefault="00F651D5" w:rsidP="00155153">
            <w:pPr>
              <w:rPr>
                <w:rFonts w:ascii="GT America" w:hAnsi="GT America"/>
                <w:sz w:val="18"/>
                <w:szCs w:val="20"/>
              </w:rPr>
            </w:pPr>
          </w:p>
          <w:p w14:paraId="6E19619F" w14:textId="77777777" w:rsidR="00F651D5" w:rsidRPr="00F651D5" w:rsidRDefault="00F651D5" w:rsidP="00155153">
            <w:pPr>
              <w:rPr>
                <w:rFonts w:ascii="GT America" w:hAnsi="GT America"/>
                <w:sz w:val="18"/>
                <w:szCs w:val="20"/>
              </w:rPr>
            </w:pPr>
          </w:p>
          <w:p w14:paraId="5EC2F577" w14:textId="77777777" w:rsidR="00F651D5" w:rsidRPr="00F651D5" w:rsidRDefault="00F651D5" w:rsidP="00155153">
            <w:pPr>
              <w:rPr>
                <w:rFonts w:ascii="GT America" w:hAnsi="GT America"/>
                <w:sz w:val="18"/>
                <w:szCs w:val="20"/>
              </w:rPr>
            </w:pPr>
          </w:p>
          <w:p w14:paraId="784FB4DD" w14:textId="5C459DFF" w:rsidR="00F651D5" w:rsidRPr="00F651D5" w:rsidRDefault="00F651D5" w:rsidP="00155153">
            <w:pPr>
              <w:pBdr>
                <w:bottom w:val="single" w:sz="12" w:space="1" w:color="auto"/>
              </w:pBdr>
              <w:rPr>
                <w:rFonts w:ascii="GT America" w:hAnsi="GT America"/>
                <w:sz w:val="18"/>
                <w:szCs w:val="20"/>
              </w:rPr>
            </w:pPr>
          </w:p>
          <w:p w14:paraId="24DA6BF0" w14:textId="1348ECD3" w:rsidR="00F651D5" w:rsidRPr="00F651D5" w:rsidRDefault="0013593C" w:rsidP="00155153">
            <w:pPr>
              <w:rPr>
                <w:rFonts w:ascii="GT America" w:hAnsi="GT America"/>
                <w:sz w:val="18"/>
                <w:szCs w:val="20"/>
              </w:rPr>
            </w:pPr>
            <w:r w:rsidRPr="0013593C">
              <w:rPr>
                <w:rFonts w:ascii="GT America" w:hAnsi="GT America"/>
                <w:sz w:val="18"/>
                <w:szCs w:val="20"/>
                <w:highlight w:val="yellow"/>
              </w:rPr>
              <w:t xml:space="preserve">Max </w:t>
            </w:r>
            <w:proofErr w:type="spellStart"/>
            <w:r w:rsidRPr="0013593C">
              <w:rPr>
                <w:rFonts w:ascii="GT America" w:hAnsi="GT America"/>
                <w:sz w:val="18"/>
                <w:szCs w:val="20"/>
                <w:highlight w:val="yellow"/>
              </w:rPr>
              <w:t>Musterman</w:t>
            </w:r>
            <w:proofErr w:type="spellEnd"/>
          </w:p>
          <w:p w14:paraId="6A6B8E02" w14:textId="77777777" w:rsidR="00F651D5" w:rsidRPr="00F651D5" w:rsidRDefault="00F651D5" w:rsidP="00155153">
            <w:pPr>
              <w:rPr>
                <w:rFonts w:ascii="GT America" w:hAnsi="GT America"/>
                <w:sz w:val="18"/>
                <w:szCs w:val="20"/>
              </w:rPr>
            </w:pPr>
            <w:r w:rsidRPr="00F651D5">
              <w:rPr>
                <w:rFonts w:ascii="GT America" w:hAnsi="GT America"/>
                <w:sz w:val="18"/>
                <w:szCs w:val="20"/>
              </w:rPr>
              <w:t>(Auftraggeber)</w:t>
            </w:r>
          </w:p>
        </w:tc>
      </w:tr>
    </w:tbl>
    <w:p w14:paraId="4AD9CE89" w14:textId="0ADA3857" w:rsidR="00F651D5" w:rsidRDefault="00F651D5" w:rsidP="00492349">
      <w:pPr>
        <w:pStyle w:val="Page1Info"/>
        <w:spacing w:line="276" w:lineRule="auto"/>
        <w:ind w:left="360"/>
        <w:rPr>
          <w:rFonts w:ascii="GT America" w:hAnsi="GT America" w:cs="Arial"/>
          <w:sz w:val="22"/>
        </w:rPr>
      </w:pPr>
    </w:p>
    <w:p w14:paraId="2663F8D7" w14:textId="77777777" w:rsidR="00C54D9F" w:rsidRDefault="00C54D9F" w:rsidP="00492349">
      <w:pPr>
        <w:pStyle w:val="Page1Info"/>
        <w:spacing w:line="276" w:lineRule="auto"/>
        <w:ind w:left="360"/>
        <w:rPr>
          <w:rFonts w:ascii="GT America" w:hAnsi="GT America" w:cs="Arial"/>
          <w:sz w:val="22"/>
        </w:rPr>
      </w:pPr>
    </w:p>
    <w:p w14:paraId="397F556C" w14:textId="77777777" w:rsidR="000556AD" w:rsidRDefault="000556AD" w:rsidP="0023421A">
      <w:pPr>
        <w:pStyle w:val="Page1Info"/>
        <w:spacing w:line="276" w:lineRule="auto"/>
        <w:ind w:left="0"/>
        <w:rPr>
          <w:rFonts w:ascii="GT America" w:hAnsi="GT America" w:cs="Arial"/>
          <w:sz w:val="22"/>
        </w:rPr>
      </w:pPr>
    </w:p>
    <w:p w14:paraId="568CE27C" w14:textId="7E6E4C5F" w:rsidR="000556AD" w:rsidRDefault="000556AD" w:rsidP="0023421A">
      <w:pPr>
        <w:pStyle w:val="Page1Info"/>
        <w:spacing w:line="276" w:lineRule="auto"/>
        <w:ind w:left="0"/>
        <w:rPr>
          <w:rFonts w:ascii="GT America" w:hAnsi="GT America" w:cs="Arial"/>
          <w:sz w:val="22"/>
        </w:rPr>
      </w:pPr>
      <w:r>
        <w:rPr>
          <w:rFonts w:ascii="GT America" w:hAnsi="GT America" w:cs="Arial"/>
          <w:noProof/>
          <w:sz w:val="18"/>
          <w:szCs w:val="20"/>
        </w:rPr>
        <mc:AlternateContent>
          <mc:Choice Requires="wps">
            <w:drawing>
              <wp:anchor distT="0" distB="0" distL="114300" distR="114300" simplePos="0" relativeHeight="251762689" behindDoc="0" locked="0" layoutInCell="1" allowOverlap="1" wp14:anchorId="711A60E1" wp14:editId="1A26ABB0">
                <wp:simplePos x="0" y="0"/>
                <wp:positionH relativeFrom="column">
                  <wp:posOffset>5830611</wp:posOffset>
                </wp:positionH>
                <wp:positionV relativeFrom="paragraph">
                  <wp:posOffset>-52357</wp:posOffset>
                </wp:positionV>
                <wp:extent cx="501015" cy="274955"/>
                <wp:effectExtent l="0" t="0" r="0" b="0"/>
                <wp:wrapThrough wrapText="bothSides">
                  <wp:wrapPolygon edited="0">
                    <wp:start x="2738" y="998"/>
                    <wp:lineTo x="2738" y="18956"/>
                    <wp:lineTo x="18068" y="18956"/>
                    <wp:lineTo x="18068" y="998"/>
                    <wp:lineTo x="2738" y="998"/>
                  </wp:wrapPolygon>
                </wp:wrapThrough>
                <wp:docPr id="53921782" name="Textfeld 41"/>
                <wp:cNvGraphicFramePr/>
                <a:graphic xmlns:a="http://schemas.openxmlformats.org/drawingml/2006/main">
                  <a:graphicData uri="http://schemas.microsoft.com/office/word/2010/wordprocessingShape">
                    <wps:wsp>
                      <wps:cNvSpPr txBox="1"/>
                      <wps:spPr>
                        <a:xfrm>
                          <a:off x="0" y="0"/>
                          <a:ext cx="501015" cy="274955"/>
                        </a:xfrm>
                        <a:prstGeom prst="rect">
                          <a:avLst/>
                        </a:prstGeom>
                        <a:noFill/>
                        <a:ln w="6350">
                          <a:noFill/>
                        </a:ln>
                      </wps:spPr>
                      <wps:txb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A60E1" id="_x0000_s1032" type="#_x0000_t202" style="position:absolute;margin-left:459.1pt;margin-top:-4.1pt;width:39.45pt;height:21.65pt;z-index:251762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" filled="f" stroked="f" strokeweight=".5pt">
                <v:textbox>
                  <w:txbxContent>
                    <w:p w14:paraId="05326D09" w14:textId="6376AC60" w:rsidR="00002647" w:rsidRPr="009D0E3A" w:rsidRDefault="00F75853" w:rsidP="00002647">
                      <w:pPr>
                        <w:spacing w:line="276" w:lineRule="auto"/>
                        <w:rPr>
                          <w:rFonts w:ascii="GT America" w:hAnsi="GT America"/>
                          <w:sz w:val="12"/>
                          <w:szCs w:val="15"/>
                        </w:rPr>
                      </w:pPr>
                      <w:r>
                        <w:rPr>
                          <w:rFonts w:cs="Arial"/>
                          <w:color w:val="595959" w:themeColor="text1" w:themeTint="A6"/>
                          <w:sz w:val="20"/>
                          <w:szCs w:val="16"/>
                        </w:rPr>
                        <w:t>3</w:t>
                      </w:r>
                      <w:r w:rsidR="00002647" w:rsidRPr="009D0E3A">
                        <w:rPr>
                          <w:rFonts w:cs="Arial"/>
                          <w:color w:val="595959" w:themeColor="text1" w:themeTint="A6"/>
                          <w:sz w:val="20"/>
                          <w:szCs w:val="16"/>
                        </w:rPr>
                        <w:t>/</w:t>
                      </w:r>
                      <w:r>
                        <w:rPr>
                          <w:rFonts w:cs="Arial"/>
                          <w:color w:val="595959" w:themeColor="text1" w:themeTint="A6"/>
                          <w:sz w:val="20"/>
                          <w:szCs w:val="16"/>
                        </w:rPr>
                        <w:t>3</w:t>
                      </w:r>
                    </w:p>
                    <w:p w14:paraId="7A8D9435" w14:textId="77777777" w:rsidR="00002647" w:rsidRDefault="00002647" w:rsidP="00002647"/>
                  </w:txbxContent>
                </v:textbox>
                <w10:wrap type="through"/>
              </v:shape>
            </w:pict>
          </mc:Fallback>
        </mc:AlternateContent>
      </w:r>
    </w:p>
    <w:p w14:paraId="3D1D7E43" w14:textId="77777777" w:rsidR="000556AD" w:rsidRDefault="000556AD" w:rsidP="000556AD">
      <w:pPr>
        <w:pStyle w:val="Page1Info"/>
        <w:spacing w:line="276" w:lineRule="auto"/>
        <w:ind w:left="360"/>
        <w:rPr>
          <w:rFonts w:ascii="ArialMT" w:hAnsi="ArialMT"/>
          <w:b/>
          <w:bCs/>
          <w:color w:val="2F5496" w:themeColor="accent1" w:themeShade="BF"/>
          <w:sz w:val="24"/>
          <w:szCs w:val="24"/>
        </w:rPr>
      </w:pPr>
      <w:r w:rsidRPr="00A134A9">
        <w:rPr>
          <w:rFonts w:cs="Arial"/>
          <w:b/>
          <w:bCs/>
          <w:sz w:val="22"/>
        </w:rPr>
        <w:lastRenderedPageBreak/>
        <w:t xml:space="preserve">Anlage </w:t>
      </w:r>
      <w:r>
        <w:rPr>
          <w:rFonts w:cs="Arial"/>
          <w:b/>
          <w:bCs/>
          <w:sz w:val="22"/>
        </w:rPr>
        <w:t>1 zum Einzelauftrag</w:t>
      </w:r>
    </w:p>
    <w:p w14:paraId="2F81B0D9" w14:textId="77777777" w:rsidR="000556AD" w:rsidRDefault="000556AD" w:rsidP="000556AD">
      <w:pPr>
        <w:pStyle w:val="Page1Info"/>
        <w:spacing w:line="276" w:lineRule="auto"/>
        <w:ind w:left="360"/>
        <w:jc w:val="center"/>
        <w:rPr>
          <w:rFonts w:ascii="ArialMT" w:hAnsi="ArialMT"/>
          <w:b/>
          <w:bCs/>
          <w:color w:val="2F5496" w:themeColor="accent1" w:themeShade="BF"/>
          <w:sz w:val="24"/>
          <w:szCs w:val="24"/>
        </w:rPr>
      </w:pPr>
      <w:r>
        <w:rPr>
          <w:rFonts w:ascii="ArialMT" w:hAnsi="ArialMT"/>
          <w:b/>
          <w:bCs/>
          <w:color w:val="2F5496" w:themeColor="accent1" w:themeShade="BF"/>
          <w:sz w:val="24"/>
          <w:szCs w:val="24"/>
        </w:rPr>
        <w:t xml:space="preserve">KOSTENVORANSCHLAG </w:t>
      </w:r>
    </w:p>
    <w:p w14:paraId="1D6A4CE0" w14:textId="514D7C6C" w:rsidR="000556AD" w:rsidRDefault="000556AD" w:rsidP="000556AD">
      <w:pPr>
        <w:pStyle w:val="Page1Info"/>
        <w:spacing w:line="276" w:lineRule="auto"/>
        <w:ind w:left="360"/>
        <w:jc w:val="center"/>
        <w:rPr>
          <w:rFonts w:ascii="ArialMT" w:hAnsi="ArialMT"/>
          <w:b/>
          <w:bCs/>
          <w:color w:val="2F5496" w:themeColor="accent1" w:themeShade="BF"/>
          <w:sz w:val="24"/>
          <w:szCs w:val="24"/>
        </w:rPr>
      </w:pPr>
      <w:r>
        <w:rPr>
          <w:noProof/>
        </w:rPr>
        <mc:AlternateContent>
          <mc:Choice Requires="wps">
            <w:drawing>
              <wp:anchor distT="0" distB="0" distL="114300" distR="114300" simplePos="0" relativeHeight="251777025" behindDoc="0" locked="0" layoutInCell="1" allowOverlap="1" wp14:anchorId="12F05CB7" wp14:editId="2A219A0B">
                <wp:simplePos x="0" y="0"/>
                <wp:positionH relativeFrom="column">
                  <wp:posOffset>-888521</wp:posOffset>
                </wp:positionH>
                <wp:positionV relativeFrom="page">
                  <wp:posOffset>2648</wp:posOffset>
                </wp:positionV>
                <wp:extent cx="212090" cy="10932795"/>
                <wp:effectExtent l="0" t="0" r="16510" b="14605"/>
                <wp:wrapNone/>
                <wp:docPr id="1820440314" name="Rechteck 1"/>
                <wp:cNvGraphicFramePr/>
                <a:graphic xmlns:a="http://schemas.openxmlformats.org/drawingml/2006/main">
                  <a:graphicData uri="http://schemas.microsoft.com/office/word/2010/wordprocessingShape">
                    <wps:wsp>
                      <wps:cNvSpPr/>
                      <wps:spPr>
                        <a:xfrm>
                          <a:off x="0" y="0"/>
                          <a:ext cx="212090" cy="10932795"/>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8489B" id="Rechteck 1" o:spid="_x0000_s1026" style="position:absolute;margin-left:-69.95pt;margin-top:.2pt;width:16.7pt;height:860.85pt;z-index:25177702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" fillcolor="#004bad" strokecolor="#1f3763 [1604]" strokeweight="1pt">
                <w10:wrap anchory="page"/>
              </v:rect>
            </w:pict>
          </mc:Fallback>
        </mc:AlternateContent>
      </w:r>
      <w:r>
        <w:rPr>
          <w:rFonts w:ascii="ArialMT" w:hAnsi="ArialMT"/>
          <w:b/>
          <w:bCs/>
          <w:color w:val="2F5496" w:themeColor="accent1" w:themeShade="BF"/>
          <w:sz w:val="24"/>
          <w:szCs w:val="24"/>
        </w:rPr>
        <w:t xml:space="preserve">ZUM </w:t>
      </w:r>
      <w:r w:rsidR="00261C1F" w:rsidRPr="0013593C">
        <w:rPr>
          <w:rFonts w:ascii="ArialMT" w:hAnsi="ArialMT"/>
          <w:b/>
          <w:bCs/>
          <w:color w:val="2F5496" w:themeColor="accent1" w:themeShade="BF"/>
          <w:sz w:val="24"/>
          <w:szCs w:val="24"/>
          <w:highlight w:val="yellow"/>
        </w:rPr>
        <w:t>1</w:t>
      </w:r>
      <w:r w:rsidR="0054738B">
        <w:rPr>
          <w:rFonts w:ascii="ArialMT" w:hAnsi="ArialMT"/>
          <w:b/>
          <w:bCs/>
          <w:color w:val="2F5496" w:themeColor="accent1" w:themeShade="BF"/>
          <w:sz w:val="24"/>
          <w:szCs w:val="24"/>
        </w:rPr>
        <w:t xml:space="preserve">. </w:t>
      </w:r>
      <w:r>
        <w:rPr>
          <w:rFonts w:ascii="ArialMT" w:hAnsi="ArialMT"/>
          <w:b/>
          <w:bCs/>
          <w:color w:val="2F5496" w:themeColor="accent1" w:themeShade="BF"/>
          <w:sz w:val="24"/>
          <w:szCs w:val="24"/>
        </w:rPr>
        <w:t xml:space="preserve">EINZELAUFTRAG </w:t>
      </w:r>
    </w:p>
    <w:p w14:paraId="1213F143" w14:textId="77777777" w:rsidR="000556AD" w:rsidRDefault="000556AD" w:rsidP="000556AD">
      <w:pPr>
        <w:pStyle w:val="Page1Info"/>
        <w:spacing w:line="276" w:lineRule="auto"/>
        <w:jc w:val="both"/>
        <w:rPr>
          <w:rFonts w:ascii="GT America" w:hAnsi="GT America" w:cs="Arial"/>
          <w:sz w:val="18"/>
          <w:szCs w:val="20"/>
        </w:rPr>
      </w:pPr>
    </w:p>
    <w:p w14:paraId="221B608C" w14:textId="77777777" w:rsidR="000556AD" w:rsidRDefault="000556AD" w:rsidP="000556AD">
      <w:pPr>
        <w:pStyle w:val="Page1Info"/>
        <w:spacing w:line="276" w:lineRule="auto"/>
        <w:jc w:val="both"/>
        <w:rPr>
          <w:rFonts w:ascii="GT America" w:hAnsi="GT America" w:cs="Arial"/>
          <w:sz w:val="18"/>
          <w:szCs w:val="20"/>
        </w:rPr>
      </w:pPr>
    </w:p>
    <w:tbl>
      <w:tblPr>
        <w:tblStyle w:val="Tabellen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1701"/>
        <w:gridCol w:w="2976"/>
        <w:gridCol w:w="1129"/>
      </w:tblGrid>
      <w:tr w:rsidR="000556AD" w14:paraId="6A777F5C" w14:textId="77777777" w:rsidTr="003B5690">
        <w:tc>
          <w:tcPr>
            <w:tcW w:w="2896" w:type="dxa"/>
            <w:vAlign w:val="center"/>
          </w:tcPr>
          <w:p w14:paraId="0F53A019"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 xml:space="preserve">Kostenvoranschlag </w:t>
            </w:r>
            <w:proofErr w:type="gramStart"/>
            <w:r w:rsidRPr="00D856BF">
              <w:rPr>
                <w:rFonts w:ascii="GT America" w:hAnsi="GT America" w:cs="Arial"/>
                <w:b/>
                <w:bCs/>
                <w:sz w:val="18"/>
                <w:szCs w:val="20"/>
              </w:rPr>
              <w:t>Nr. :</w:t>
            </w:r>
            <w:proofErr w:type="gramEnd"/>
          </w:p>
        </w:tc>
        <w:tc>
          <w:tcPr>
            <w:tcW w:w="1701" w:type="dxa"/>
            <w:vAlign w:val="center"/>
          </w:tcPr>
          <w:p w14:paraId="16318C44" w14:textId="314AC930" w:rsidR="000556AD" w:rsidRPr="00D856BF" w:rsidRDefault="000556AD"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KV</w:t>
            </w:r>
            <w:r w:rsidR="0013593C" w:rsidRPr="0013593C">
              <w:rPr>
                <w:rFonts w:ascii="GT America" w:hAnsi="GT America" w:cs="Arial"/>
                <w:sz w:val="18"/>
                <w:szCs w:val="20"/>
                <w:highlight w:val="yellow"/>
              </w:rPr>
              <w:t>8777777</w:t>
            </w:r>
          </w:p>
        </w:tc>
        <w:tc>
          <w:tcPr>
            <w:tcW w:w="2976" w:type="dxa"/>
            <w:vAlign w:val="center"/>
          </w:tcPr>
          <w:p w14:paraId="05DED47D"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Datum:</w:t>
            </w:r>
          </w:p>
        </w:tc>
        <w:tc>
          <w:tcPr>
            <w:tcW w:w="1129" w:type="dxa"/>
          </w:tcPr>
          <w:p w14:paraId="508A7356" w14:textId="0B693157" w:rsidR="000556AD" w:rsidRPr="00D856BF" w:rsidRDefault="0013593C"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w:t>
            </w: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.2025</w:t>
            </w:r>
          </w:p>
        </w:tc>
      </w:tr>
      <w:tr w:rsidR="000556AD" w14:paraId="7D1F1135" w14:textId="77777777" w:rsidTr="003B5690">
        <w:tc>
          <w:tcPr>
            <w:tcW w:w="2896" w:type="dxa"/>
            <w:vAlign w:val="center"/>
          </w:tcPr>
          <w:p w14:paraId="055DD374"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Auftraggeber:</w:t>
            </w:r>
          </w:p>
        </w:tc>
        <w:tc>
          <w:tcPr>
            <w:tcW w:w="1701" w:type="dxa"/>
            <w:vAlign w:val="center"/>
          </w:tcPr>
          <w:p w14:paraId="7B85B33F" w14:textId="361E0BDD" w:rsidR="000556AD" w:rsidRPr="00D856BF" w:rsidRDefault="0013593C"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 xml:space="preserve">Max </w:t>
            </w:r>
            <w:proofErr w:type="spellStart"/>
            <w:r w:rsidRPr="0013593C">
              <w:rPr>
                <w:rFonts w:ascii="GT America" w:hAnsi="GT America" w:cs="Arial"/>
                <w:sz w:val="18"/>
                <w:szCs w:val="20"/>
                <w:highlight w:val="yellow"/>
              </w:rPr>
              <w:t>Musterman</w:t>
            </w:r>
            <w:proofErr w:type="spellEnd"/>
          </w:p>
        </w:tc>
        <w:tc>
          <w:tcPr>
            <w:tcW w:w="2976" w:type="dxa"/>
          </w:tcPr>
          <w:p w14:paraId="533A7B3C" w14:textId="77777777" w:rsidR="000556AD" w:rsidRPr="00D856BF" w:rsidRDefault="000556AD" w:rsidP="003B5690">
            <w:pPr>
              <w:pStyle w:val="Page1Info"/>
              <w:spacing w:line="276" w:lineRule="auto"/>
              <w:ind w:left="0"/>
              <w:rPr>
                <w:rFonts w:ascii="GT America" w:hAnsi="GT America" w:cs="Arial"/>
                <w:sz w:val="18"/>
                <w:szCs w:val="20"/>
              </w:rPr>
            </w:pPr>
          </w:p>
        </w:tc>
        <w:tc>
          <w:tcPr>
            <w:tcW w:w="1129" w:type="dxa"/>
          </w:tcPr>
          <w:p w14:paraId="059696AD" w14:textId="77777777" w:rsidR="000556AD" w:rsidRPr="00D856BF" w:rsidRDefault="000556AD" w:rsidP="003B5690">
            <w:pPr>
              <w:pStyle w:val="Page1Info"/>
              <w:spacing w:line="276" w:lineRule="auto"/>
              <w:ind w:left="0"/>
              <w:rPr>
                <w:rFonts w:ascii="GT America" w:hAnsi="GT America" w:cs="Arial"/>
                <w:sz w:val="18"/>
                <w:szCs w:val="20"/>
              </w:rPr>
            </w:pPr>
          </w:p>
        </w:tc>
      </w:tr>
      <w:tr w:rsidR="000556AD" w14:paraId="423E8F6C" w14:textId="77777777" w:rsidTr="003B5690">
        <w:tc>
          <w:tcPr>
            <w:tcW w:w="2896" w:type="dxa"/>
            <w:vAlign w:val="center"/>
          </w:tcPr>
          <w:p w14:paraId="2BE41E75"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Geburtsdatum des Auftraggebers:</w:t>
            </w:r>
          </w:p>
        </w:tc>
        <w:tc>
          <w:tcPr>
            <w:tcW w:w="1701" w:type="dxa"/>
            <w:vAlign w:val="center"/>
          </w:tcPr>
          <w:p w14:paraId="69714040" w14:textId="6E8FB571" w:rsidR="000556AD" w:rsidRPr="00D856BF" w:rsidRDefault="00712E57"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0</w:t>
            </w:r>
            <w:r w:rsidR="0013593C" w:rsidRPr="0013593C">
              <w:rPr>
                <w:rFonts w:ascii="GT America" w:hAnsi="GT America" w:cs="Arial"/>
                <w:sz w:val="18"/>
                <w:szCs w:val="20"/>
                <w:highlight w:val="yellow"/>
              </w:rPr>
              <w:t>1</w:t>
            </w:r>
            <w:r w:rsidR="000556AD" w:rsidRPr="0013593C">
              <w:rPr>
                <w:rFonts w:ascii="GT America" w:hAnsi="GT America" w:cs="Arial"/>
                <w:sz w:val="18"/>
                <w:szCs w:val="20"/>
                <w:highlight w:val="yellow"/>
              </w:rPr>
              <w:t>.0</w:t>
            </w:r>
            <w:r w:rsidR="0013593C" w:rsidRPr="0013593C">
              <w:rPr>
                <w:rFonts w:ascii="GT America" w:hAnsi="GT America" w:cs="Arial"/>
                <w:sz w:val="18"/>
                <w:szCs w:val="20"/>
                <w:highlight w:val="yellow"/>
              </w:rPr>
              <w:t>1</w:t>
            </w:r>
            <w:r w:rsidR="000556AD" w:rsidRPr="0013593C">
              <w:rPr>
                <w:rFonts w:ascii="GT America" w:hAnsi="GT America" w:cs="Arial"/>
                <w:sz w:val="18"/>
                <w:szCs w:val="20"/>
                <w:highlight w:val="yellow"/>
              </w:rPr>
              <w:t>.19</w:t>
            </w:r>
            <w:r w:rsidR="0013593C" w:rsidRPr="0013593C">
              <w:rPr>
                <w:rFonts w:ascii="GT America" w:hAnsi="GT America" w:cs="Arial"/>
                <w:sz w:val="18"/>
                <w:szCs w:val="20"/>
                <w:highlight w:val="yellow"/>
              </w:rPr>
              <w:t>30</w:t>
            </w:r>
          </w:p>
        </w:tc>
        <w:tc>
          <w:tcPr>
            <w:tcW w:w="2976" w:type="dxa"/>
            <w:vAlign w:val="center"/>
          </w:tcPr>
          <w:p w14:paraId="38BAB79C"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Rahmendienstleistungsvertrag vom:</w:t>
            </w:r>
          </w:p>
        </w:tc>
        <w:tc>
          <w:tcPr>
            <w:tcW w:w="1129" w:type="dxa"/>
          </w:tcPr>
          <w:p w14:paraId="6E22A5C6" w14:textId="47C3F06F" w:rsidR="000556AD" w:rsidRPr="00D856BF" w:rsidRDefault="0013593C"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w:t>
            </w: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.2025</w:t>
            </w:r>
          </w:p>
        </w:tc>
      </w:tr>
      <w:tr w:rsidR="000556AD" w14:paraId="5ABA919A" w14:textId="77777777" w:rsidTr="003B5690">
        <w:tc>
          <w:tcPr>
            <w:tcW w:w="2896" w:type="dxa"/>
            <w:vAlign w:val="center"/>
          </w:tcPr>
          <w:p w14:paraId="7510EAB0" w14:textId="77777777" w:rsidR="000556AD" w:rsidRPr="00D856BF" w:rsidRDefault="000556AD" w:rsidP="003B5690">
            <w:pPr>
              <w:pStyle w:val="Page1Info"/>
              <w:spacing w:line="276" w:lineRule="auto"/>
              <w:ind w:left="0"/>
              <w:jc w:val="right"/>
              <w:rPr>
                <w:rFonts w:ascii="GT America" w:hAnsi="GT America" w:cs="Arial"/>
                <w:b/>
                <w:bCs/>
                <w:sz w:val="18"/>
                <w:szCs w:val="20"/>
              </w:rPr>
            </w:pPr>
            <w:r w:rsidRPr="00D856BF">
              <w:rPr>
                <w:rFonts w:ascii="GT America" w:hAnsi="GT America" w:cs="Arial"/>
                <w:b/>
                <w:bCs/>
                <w:sz w:val="18"/>
                <w:szCs w:val="20"/>
              </w:rPr>
              <w:t>Einzelauftrag vom:</w:t>
            </w:r>
          </w:p>
        </w:tc>
        <w:tc>
          <w:tcPr>
            <w:tcW w:w="1701" w:type="dxa"/>
            <w:vAlign w:val="center"/>
          </w:tcPr>
          <w:p w14:paraId="25085494" w14:textId="5B990EB1" w:rsidR="000556AD" w:rsidRPr="00D856BF" w:rsidRDefault="0013593C" w:rsidP="003B5690">
            <w:pPr>
              <w:pStyle w:val="Page1Info"/>
              <w:spacing w:line="276" w:lineRule="auto"/>
              <w:ind w:left="0"/>
              <w:rPr>
                <w:rFonts w:ascii="GT America" w:hAnsi="GT America" w:cs="Arial"/>
                <w:sz w:val="18"/>
                <w:szCs w:val="20"/>
              </w:rPr>
            </w:pP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w:t>
            </w:r>
            <w:r w:rsidRPr="0013593C">
              <w:rPr>
                <w:rFonts w:ascii="GT America" w:hAnsi="GT America" w:cs="Arial"/>
                <w:sz w:val="18"/>
                <w:szCs w:val="20"/>
                <w:highlight w:val="yellow"/>
              </w:rPr>
              <w:t>11</w:t>
            </w:r>
            <w:r w:rsidR="000556AD" w:rsidRPr="0013593C">
              <w:rPr>
                <w:rFonts w:ascii="GT America" w:hAnsi="GT America" w:cs="Arial"/>
                <w:sz w:val="18"/>
                <w:szCs w:val="20"/>
                <w:highlight w:val="yellow"/>
              </w:rPr>
              <w:t>.2025</w:t>
            </w:r>
          </w:p>
        </w:tc>
        <w:tc>
          <w:tcPr>
            <w:tcW w:w="2976" w:type="dxa"/>
          </w:tcPr>
          <w:p w14:paraId="4BA18828" w14:textId="77777777" w:rsidR="000556AD" w:rsidRPr="00D856BF" w:rsidRDefault="000556AD" w:rsidP="003B5690">
            <w:pPr>
              <w:pStyle w:val="Page1Info"/>
              <w:spacing w:line="276" w:lineRule="auto"/>
              <w:ind w:left="0"/>
              <w:rPr>
                <w:rFonts w:ascii="GT America" w:hAnsi="GT America" w:cs="Arial"/>
                <w:sz w:val="18"/>
                <w:szCs w:val="20"/>
              </w:rPr>
            </w:pPr>
          </w:p>
        </w:tc>
        <w:tc>
          <w:tcPr>
            <w:tcW w:w="1129" w:type="dxa"/>
          </w:tcPr>
          <w:p w14:paraId="0EF150EF" w14:textId="77777777" w:rsidR="000556AD" w:rsidRPr="00D856BF" w:rsidRDefault="000556AD" w:rsidP="003B5690">
            <w:pPr>
              <w:pStyle w:val="Page1Info"/>
              <w:spacing w:line="276" w:lineRule="auto"/>
              <w:ind w:left="0"/>
              <w:rPr>
                <w:rFonts w:ascii="GT America" w:hAnsi="GT America" w:cs="Arial"/>
                <w:sz w:val="18"/>
                <w:szCs w:val="20"/>
              </w:rPr>
            </w:pPr>
          </w:p>
        </w:tc>
      </w:tr>
    </w:tbl>
    <w:p w14:paraId="4270A44D" w14:textId="77777777" w:rsidR="000556AD" w:rsidRDefault="000556AD" w:rsidP="000556AD">
      <w:pPr>
        <w:pStyle w:val="Page1Info"/>
        <w:spacing w:line="276" w:lineRule="auto"/>
        <w:ind w:left="0"/>
        <w:rPr>
          <w:rFonts w:ascii="GT America" w:hAnsi="GT America" w:cs="Arial"/>
          <w:sz w:val="18"/>
        </w:rPr>
      </w:pPr>
    </w:p>
    <w:p w14:paraId="765BF244"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Sehr geehrte Damen und Herren,</w:t>
      </w:r>
    </w:p>
    <w:p w14:paraId="406A01CE"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 xml:space="preserve">hiermit erhalten Sie eine Übersicht über die zu erwartenden </w:t>
      </w:r>
      <w:proofErr w:type="gramStart"/>
      <w:r w:rsidRPr="0004627B">
        <w:rPr>
          <w:rFonts w:ascii="GT America" w:hAnsi="GT America" w:cs="Arial"/>
          <w:sz w:val="18"/>
          <w:szCs w:val="20"/>
        </w:rPr>
        <w:t>Kosten</w:t>
      </w:r>
      <w:proofErr w:type="gramEnd"/>
      <w:r w:rsidRPr="0004627B">
        <w:rPr>
          <w:rFonts w:ascii="GT America" w:hAnsi="GT America" w:cs="Arial"/>
          <w:sz w:val="18"/>
          <w:szCs w:val="20"/>
        </w:rPr>
        <w:t xml:space="preserve"> die im Zusammenhang mit der Erbringung von unseren Leistungen anfallen können. </w:t>
      </w:r>
    </w:p>
    <w:p w14:paraId="3DD41347"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Bitte beachten Sie, dass es sich lediglich um eine vorläufige Berechnung handelt, die auf den vorliegenden Daten beruht. Eine endgültige Berechnung der anfallenden Kosten für von uns erbrachte Leistungen ist erst mit Abschluss des Einzelauftrags möglich.</w:t>
      </w:r>
    </w:p>
    <w:p w14:paraId="0BF463A9" w14:textId="77777777" w:rsidR="000556AD" w:rsidRPr="0004627B" w:rsidRDefault="000556AD" w:rsidP="000556AD">
      <w:pPr>
        <w:pStyle w:val="Page1Info"/>
        <w:spacing w:line="276" w:lineRule="auto"/>
        <w:ind w:left="0"/>
        <w:rPr>
          <w:rFonts w:ascii="GT America" w:hAnsi="GT America" w:cs="Arial"/>
          <w:sz w:val="18"/>
          <w:szCs w:val="20"/>
        </w:rPr>
      </w:pPr>
      <w:r w:rsidRPr="0004627B">
        <w:rPr>
          <w:rFonts w:ascii="GT America" w:hAnsi="GT America" w:cs="Arial"/>
          <w:sz w:val="18"/>
          <w:szCs w:val="20"/>
        </w:rPr>
        <w:t xml:space="preserve">Höhere Kosten können sich z.B. bei Komplikationen oder </w:t>
      </w:r>
      <w:proofErr w:type="gramStart"/>
      <w:r w:rsidRPr="0004627B">
        <w:rPr>
          <w:rFonts w:ascii="GT America" w:hAnsi="GT America" w:cs="Arial"/>
          <w:sz w:val="18"/>
          <w:szCs w:val="20"/>
        </w:rPr>
        <w:t>bei zusätzlichem organisatorischen Aufwand</w:t>
      </w:r>
      <w:proofErr w:type="gramEnd"/>
      <w:r w:rsidRPr="0004627B">
        <w:rPr>
          <w:rFonts w:ascii="GT America" w:hAnsi="GT America" w:cs="Arial"/>
          <w:sz w:val="18"/>
          <w:szCs w:val="20"/>
        </w:rPr>
        <w:t xml:space="preserve"> entstehen.</w:t>
      </w:r>
    </w:p>
    <w:tbl>
      <w:tblPr>
        <w:tblStyle w:val="Tabellenraster"/>
        <w:tblpPr w:leftFromText="141" w:rightFromText="141" w:vertAnchor="text" w:horzAnchor="page" w:tblpX="1409" w:tblpY="155"/>
        <w:tblW w:w="9351" w:type="dxa"/>
        <w:tblLook w:val="04A0" w:firstRow="1" w:lastRow="0" w:firstColumn="1" w:lastColumn="0" w:noHBand="0" w:noVBand="1"/>
      </w:tblPr>
      <w:tblGrid>
        <w:gridCol w:w="4248"/>
        <w:gridCol w:w="1847"/>
        <w:gridCol w:w="1980"/>
        <w:gridCol w:w="1276"/>
      </w:tblGrid>
      <w:tr w:rsidR="000556AD" w:rsidRPr="00492349" w14:paraId="436EB133" w14:textId="77777777" w:rsidTr="003B5690">
        <w:tc>
          <w:tcPr>
            <w:tcW w:w="4248" w:type="dxa"/>
            <w:vAlign w:val="center"/>
          </w:tcPr>
          <w:p w14:paraId="39A00E35" w14:textId="77777777" w:rsidR="000556AD" w:rsidRPr="000960EC" w:rsidRDefault="000556AD"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Leistungen</w:t>
            </w:r>
          </w:p>
        </w:tc>
        <w:tc>
          <w:tcPr>
            <w:tcW w:w="1847" w:type="dxa"/>
            <w:vAlign w:val="center"/>
          </w:tcPr>
          <w:p w14:paraId="4C4DC97D" w14:textId="77777777" w:rsidR="000556AD" w:rsidRPr="000960EC" w:rsidRDefault="000556AD" w:rsidP="003B5690">
            <w:pPr>
              <w:pStyle w:val="Page1Info"/>
              <w:spacing w:line="276" w:lineRule="auto"/>
              <w:ind w:left="0"/>
              <w:jc w:val="center"/>
              <w:rPr>
                <w:rFonts w:ascii="GT America" w:hAnsi="GT America" w:cs="Arial"/>
                <w:b/>
                <w:bCs/>
                <w:sz w:val="18"/>
                <w:szCs w:val="20"/>
              </w:rPr>
            </w:pPr>
            <w:r w:rsidRPr="000960EC">
              <w:rPr>
                <w:rFonts w:ascii="GT America" w:hAnsi="GT America" w:cs="Arial"/>
                <w:b/>
                <w:bCs/>
                <w:sz w:val="18"/>
                <w:szCs w:val="20"/>
              </w:rPr>
              <w:t>Honorar</w:t>
            </w:r>
            <w:r>
              <w:rPr>
                <w:rFonts w:ascii="GT America" w:hAnsi="GT America" w:cs="Arial"/>
                <w:b/>
                <w:bCs/>
                <w:sz w:val="18"/>
                <w:szCs w:val="20"/>
              </w:rPr>
              <w:t xml:space="preserve"> pro Einheit</w:t>
            </w:r>
          </w:p>
        </w:tc>
        <w:tc>
          <w:tcPr>
            <w:tcW w:w="1980" w:type="dxa"/>
            <w:vAlign w:val="center"/>
          </w:tcPr>
          <w:p w14:paraId="5F37B020" w14:textId="77777777" w:rsidR="000556AD" w:rsidRPr="000960EC" w:rsidRDefault="000556AD" w:rsidP="003B5690">
            <w:pPr>
              <w:pStyle w:val="Page1Info"/>
              <w:spacing w:line="276" w:lineRule="auto"/>
              <w:ind w:left="0"/>
              <w:jc w:val="center"/>
              <w:rPr>
                <w:rFonts w:ascii="GT America" w:hAnsi="GT America" w:cs="Arial"/>
                <w:b/>
                <w:bCs/>
                <w:sz w:val="18"/>
                <w:szCs w:val="20"/>
              </w:rPr>
            </w:pPr>
            <w:r>
              <w:rPr>
                <w:rFonts w:ascii="GT America" w:hAnsi="GT America" w:cs="Arial"/>
                <w:b/>
                <w:bCs/>
                <w:sz w:val="18"/>
                <w:szCs w:val="20"/>
              </w:rPr>
              <w:t>Voraussichtlicher Aufwand (in Einheiten)</w:t>
            </w:r>
          </w:p>
        </w:tc>
        <w:tc>
          <w:tcPr>
            <w:tcW w:w="1276" w:type="dxa"/>
            <w:vAlign w:val="center"/>
          </w:tcPr>
          <w:p w14:paraId="766CB528" w14:textId="77777777" w:rsidR="000556AD" w:rsidRDefault="000556AD" w:rsidP="003B5690">
            <w:pPr>
              <w:pStyle w:val="Page1Info"/>
              <w:spacing w:line="276" w:lineRule="auto"/>
              <w:ind w:left="0"/>
              <w:jc w:val="center"/>
              <w:rPr>
                <w:rFonts w:ascii="GT America" w:hAnsi="GT America" w:cs="Arial"/>
                <w:b/>
                <w:bCs/>
                <w:sz w:val="18"/>
                <w:szCs w:val="20"/>
              </w:rPr>
            </w:pPr>
            <w:r>
              <w:rPr>
                <w:rFonts w:ascii="GT America" w:hAnsi="GT America" w:cs="Arial"/>
                <w:b/>
                <w:bCs/>
                <w:sz w:val="18"/>
                <w:szCs w:val="20"/>
              </w:rPr>
              <w:t>Summe</w:t>
            </w:r>
          </w:p>
        </w:tc>
      </w:tr>
      <w:tr w:rsidR="000556AD" w:rsidRPr="00492349" w14:paraId="569BA992" w14:textId="77777777" w:rsidTr="003B5690">
        <w:tc>
          <w:tcPr>
            <w:tcW w:w="4248" w:type="dxa"/>
          </w:tcPr>
          <w:p w14:paraId="0890BA23" w14:textId="43B10A91" w:rsidR="000556AD" w:rsidRPr="0013593C" w:rsidRDefault="000556AD" w:rsidP="003B5690">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Organisation der Behandlung (</w:t>
            </w:r>
            <w:r w:rsidR="00DD46CB" w:rsidRPr="0013593C">
              <w:rPr>
                <w:rFonts w:ascii="GT America" w:hAnsi="GT America" w:cs="Arial"/>
                <w:sz w:val="18"/>
                <w:szCs w:val="20"/>
                <w:highlight w:val="yellow"/>
              </w:rPr>
              <w:t xml:space="preserve">pro </w:t>
            </w:r>
            <w:proofErr w:type="gramStart"/>
            <w:r w:rsidR="00DD46CB" w:rsidRPr="0013593C">
              <w:rPr>
                <w:rFonts w:ascii="GT America" w:hAnsi="GT America" w:cs="Arial"/>
                <w:sz w:val="18"/>
                <w:szCs w:val="20"/>
                <w:highlight w:val="yellow"/>
              </w:rPr>
              <w:t xml:space="preserve">1 </w:t>
            </w:r>
            <w:r w:rsidRPr="0013593C">
              <w:rPr>
                <w:rFonts w:ascii="GT America" w:hAnsi="GT America" w:cs="Arial"/>
                <w:sz w:val="18"/>
                <w:szCs w:val="20"/>
                <w:highlight w:val="yellow"/>
              </w:rPr>
              <w:t xml:space="preserve"> Ärzte</w:t>
            </w:r>
            <w:proofErr w:type="gramEnd"/>
            <w:r w:rsidRPr="0013593C">
              <w:rPr>
                <w:rFonts w:ascii="GT America" w:hAnsi="GT America" w:cs="Arial"/>
                <w:sz w:val="18"/>
                <w:szCs w:val="20"/>
                <w:highlight w:val="yellow"/>
              </w:rPr>
              <w:t xml:space="preserve">) (im Zeitraum </w:t>
            </w:r>
            <w:r w:rsidR="0013593C" w:rsidRPr="0013593C">
              <w:rPr>
                <w:rFonts w:ascii="GT America" w:hAnsi="GT America" w:cs="Arial"/>
                <w:sz w:val="18"/>
                <w:szCs w:val="20"/>
                <w:highlight w:val="yellow"/>
              </w:rPr>
              <w:t>17</w:t>
            </w:r>
            <w:r w:rsidRPr="0013593C">
              <w:rPr>
                <w:rFonts w:ascii="GT America" w:hAnsi="GT America"/>
                <w:sz w:val="18"/>
                <w:szCs w:val="21"/>
                <w:highlight w:val="yellow"/>
              </w:rPr>
              <w:t>.</w:t>
            </w:r>
            <w:r w:rsidR="0013593C" w:rsidRPr="0013593C">
              <w:rPr>
                <w:rFonts w:ascii="GT America" w:hAnsi="GT America"/>
                <w:sz w:val="18"/>
                <w:szCs w:val="21"/>
                <w:highlight w:val="yellow"/>
              </w:rPr>
              <w:t>12</w:t>
            </w:r>
            <w:r w:rsidRPr="0013593C">
              <w:rPr>
                <w:rFonts w:ascii="GT America" w:hAnsi="GT America"/>
                <w:sz w:val="18"/>
                <w:szCs w:val="21"/>
                <w:highlight w:val="yellow"/>
              </w:rPr>
              <w:t xml:space="preserve">.2025 bis </w:t>
            </w:r>
            <w:r w:rsidR="0013593C" w:rsidRPr="0013593C">
              <w:rPr>
                <w:rFonts w:ascii="GT America" w:hAnsi="GT America"/>
                <w:sz w:val="18"/>
                <w:szCs w:val="21"/>
                <w:highlight w:val="yellow"/>
              </w:rPr>
              <w:t>19</w:t>
            </w:r>
            <w:r w:rsidRPr="0013593C">
              <w:rPr>
                <w:rFonts w:ascii="GT America" w:hAnsi="GT America"/>
                <w:sz w:val="18"/>
                <w:szCs w:val="21"/>
                <w:highlight w:val="yellow"/>
              </w:rPr>
              <w:t>.</w:t>
            </w:r>
            <w:r w:rsidR="0013593C" w:rsidRPr="0013593C">
              <w:rPr>
                <w:rFonts w:ascii="GT America" w:hAnsi="GT America"/>
                <w:sz w:val="18"/>
                <w:szCs w:val="21"/>
                <w:highlight w:val="yellow"/>
              </w:rPr>
              <w:t>12</w:t>
            </w:r>
            <w:r w:rsidRPr="0013593C">
              <w:rPr>
                <w:rFonts w:ascii="GT America" w:hAnsi="GT America"/>
                <w:sz w:val="18"/>
                <w:szCs w:val="21"/>
                <w:highlight w:val="yellow"/>
              </w:rPr>
              <w:t>.2025)</w:t>
            </w:r>
          </w:p>
        </w:tc>
        <w:tc>
          <w:tcPr>
            <w:tcW w:w="1847" w:type="dxa"/>
            <w:vAlign w:val="center"/>
          </w:tcPr>
          <w:p w14:paraId="33418491" w14:textId="3A4B31BB" w:rsidR="000556AD" w:rsidRPr="00492349" w:rsidRDefault="0013593C" w:rsidP="003B5690">
            <w:pPr>
              <w:pStyle w:val="Page1Info"/>
              <w:spacing w:line="276" w:lineRule="auto"/>
              <w:ind w:left="0"/>
              <w:jc w:val="center"/>
              <w:rPr>
                <w:rFonts w:ascii="GT America" w:hAnsi="GT America" w:cs="Arial"/>
                <w:sz w:val="18"/>
                <w:szCs w:val="20"/>
              </w:rPr>
            </w:pPr>
            <w:r w:rsidRPr="0013593C">
              <w:rPr>
                <w:rFonts w:ascii="GT America" w:hAnsi="GT America" w:cs="Arial"/>
                <w:sz w:val="18"/>
                <w:szCs w:val="20"/>
                <w:highlight w:val="yellow"/>
              </w:rPr>
              <w:t>100</w:t>
            </w:r>
            <w:r w:rsidR="000556AD" w:rsidRPr="0013593C">
              <w:rPr>
                <w:rFonts w:ascii="GT America" w:hAnsi="GT America" w:cs="Arial"/>
                <w:sz w:val="18"/>
                <w:szCs w:val="20"/>
                <w:highlight w:val="yellow"/>
              </w:rPr>
              <w:t>,00 EUR</w:t>
            </w:r>
          </w:p>
        </w:tc>
        <w:tc>
          <w:tcPr>
            <w:tcW w:w="1980" w:type="dxa"/>
            <w:vAlign w:val="center"/>
          </w:tcPr>
          <w:p w14:paraId="73877CD3" w14:textId="6051DF24" w:rsidR="000556AD" w:rsidRPr="00492349" w:rsidRDefault="00261C1F" w:rsidP="003B5690">
            <w:pPr>
              <w:pStyle w:val="Page1Info"/>
              <w:spacing w:line="276" w:lineRule="auto"/>
              <w:ind w:left="0"/>
              <w:jc w:val="center"/>
              <w:rPr>
                <w:rFonts w:ascii="GT America" w:hAnsi="GT America" w:cs="Arial"/>
                <w:sz w:val="18"/>
                <w:szCs w:val="20"/>
              </w:rPr>
            </w:pPr>
            <w:r>
              <w:rPr>
                <w:rFonts w:ascii="GT America" w:hAnsi="GT America" w:cs="Arial"/>
                <w:sz w:val="18"/>
                <w:szCs w:val="20"/>
              </w:rPr>
              <w:t>5</w:t>
            </w:r>
          </w:p>
        </w:tc>
        <w:tc>
          <w:tcPr>
            <w:tcW w:w="1276" w:type="dxa"/>
            <w:vAlign w:val="center"/>
          </w:tcPr>
          <w:p w14:paraId="2FCC95CD" w14:textId="19EF7A89" w:rsidR="000556AD" w:rsidRPr="0013593C" w:rsidRDefault="00261C1F" w:rsidP="003B5690">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5</w:t>
            </w:r>
            <w:r w:rsidR="00DD46CB" w:rsidRPr="0013593C">
              <w:rPr>
                <w:rFonts w:ascii="GT America" w:hAnsi="GT America" w:cs="Arial"/>
                <w:sz w:val="18"/>
                <w:szCs w:val="20"/>
                <w:highlight w:val="yellow"/>
              </w:rPr>
              <w:t>00</w:t>
            </w:r>
            <w:r w:rsidR="000556AD" w:rsidRPr="0013593C">
              <w:rPr>
                <w:rFonts w:ascii="GT America" w:hAnsi="GT America" w:cs="Arial"/>
                <w:sz w:val="18"/>
                <w:szCs w:val="20"/>
                <w:highlight w:val="yellow"/>
              </w:rPr>
              <w:t>,00 EUR</w:t>
            </w:r>
          </w:p>
        </w:tc>
      </w:tr>
      <w:tr w:rsidR="000556AD" w:rsidRPr="00492349" w14:paraId="0ABEF6FB" w14:textId="77777777" w:rsidTr="003B5690">
        <w:tc>
          <w:tcPr>
            <w:tcW w:w="4248" w:type="dxa"/>
          </w:tcPr>
          <w:p w14:paraId="2CC5268C" w14:textId="77777777" w:rsidR="000556AD" w:rsidRPr="0013593C" w:rsidRDefault="000556AD" w:rsidP="003B5690">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Beratungsleistungen (auch telefonisch) und</w:t>
            </w:r>
          </w:p>
          <w:p w14:paraId="2264A0E7" w14:textId="77777777" w:rsidR="000556AD" w:rsidRPr="0013593C" w:rsidRDefault="000556AD" w:rsidP="003B5690">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 xml:space="preserve">Datenmanagement </w:t>
            </w:r>
          </w:p>
        </w:tc>
        <w:tc>
          <w:tcPr>
            <w:tcW w:w="1847" w:type="dxa"/>
            <w:vAlign w:val="center"/>
          </w:tcPr>
          <w:p w14:paraId="097D81CF" w14:textId="27F26C25" w:rsidR="000556AD" w:rsidRPr="0013593C" w:rsidRDefault="0013593C" w:rsidP="003B5690">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999</w:t>
            </w:r>
            <w:r w:rsidR="000556AD" w:rsidRPr="0013593C">
              <w:rPr>
                <w:rFonts w:ascii="GT America" w:hAnsi="GT America" w:cs="Arial"/>
                <w:sz w:val="18"/>
                <w:szCs w:val="20"/>
                <w:highlight w:val="yellow"/>
              </w:rPr>
              <w:t>,00 EUR</w:t>
            </w:r>
          </w:p>
        </w:tc>
        <w:tc>
          <w:tcPr>
            <w:tcW w:w="1980" w:type="dxa"/>
            <w:vAlign w:val="center"/>
          </w:tcPr>
          <w:p w14:paraId="2EE9850B" w14:textId="77777777" w:rsidR="000556AD" w:rsidRPr="00492349" w:rsidRDefault="000556AD" w:rsidP="003B5690">
            <w:pPr>
              <w:pStyle w:val="Page1Info"/>
              <w:spacing w:line="276" w:lineRule="auto"/>
              <w:ind w:left="0"/>
              <w:jc w:val="center"/>
              <w:rPr>
                <w:rFonts w:ascii="GT America" w:hAnsi="GT America" w:cs="Arial"/>
                <w:sz w:val="18"/>
                <w:szCs w:val="20"/>
              </w:rPr>
            </w:pPr>
            <w:r>
              <w:rPr>
                <w:rFonts w:ascii="GT America" w:hAnsi="GT America" w:cs="Arial"/>
                <w:sz w:val="18"/>
                <w:szCs w:val="20"/>
              </w:rPr>
              <w:t>1</w:t>
            </w:r>
          </w:p>
        </w:tc>
        <w:tc>
          <w:tcPr>
            <w:tcW w:w="1276" w:type="dxa"/>
            <w:vAlign w:val="center"/>
          </w:tcPr>
          <w:p w14:paraId="4FA1BC3B" w14:textId="7A0CC59D" w:rsidR="000556AD" w:rsidRPr="0013593C" w:rsidRDefault="0013593C" w:rsidP="003B5690">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999</w:t>
            </w:r>
            <w:r w:rsidR="000556AD" w:rsidRPr="0013593C">
              <w:rPr>
                <w:rFonts w:ascii="GT America" w:hAnsi="GT America" w:cs="Arial"/>
                <w:sz w:val="18"/>
                <w:szCs w:val="20"/>
                <w:highlight w:val="yellow"/>
              </w:rPr>
              <w:t>,00 EUR</w:t>
            </w:r>
          </w:p>
        </w:tc>
      </w:tr>
      <w:tr w:rsidR="000556AD" w:rsidRPr="00492349" w14:paraId="3C31E2AB" w14:textId="77777777" w:rsidTr="003B5690">
        <w:tc>
          <w:tcPr>
            <w:tcW w:w="4248" w:type="dxa"/>
            <w:vAlign w:val="center"/>
          </w:tcPr>
          <w:p w14:paraId="5B15C2F7" w14:textId="77777777" w:rsidR="000556AD" w:rsidRPr="0013593C" w:rsidRDefault="000556AD" w:rsidP="003B5690">
            <w:pPr>
              <w:pStyle w:val="Page1Info"/>
              <w:spacing w:line="276" w:lineRule="auto"/>
              <w:ind w:left="0"/>
              <w:rPr>
                <w:rFonts w:ascii="GT America" w:hAnsi="GT America" w:cs="Arial"/>
                <w:sz w:val="18"/>
                <w:szCs w:val="20"/>
                <w:highlight w:val="yellow"/>
              </w:rPr>
            </w:pPr>
            <w:r w:rsidRPr="0013593C">
              <w:rPr>
                <w:rFonts w:ascii="GT America" w:hAnsi="GT America" w:cs="Arial"/>
                <w:sz w:val="18"/>
                <w:szCs w:val="20"/>
                <w:highlight w:val="yellow"/>
              </w:rPr>
              <w:t>Dolmetscher-/Betreuungsleistung</w:t>
            </w:r>
          </w:p>
        </w:tc>
        <w:tc>
          <w:tcPr>
            <w:tcW w:w="1847" w:type="dxa"/>
            <w:vAlign w:val="center"/>
          </w:tcPr>
          <w:p w14:paraId="6CE55804" w14:textId="36FD3DBE" w:rsidR="000556AD" w:rsidRPr="0013593C" w:rsidRDefault="0013593C" w:rsidP="003B5690">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100,</w:t>
            </w:r>
            <w:r w:rsidR="000556AD" w:rsidRPr="0013593C">
              <w:rPr>
                <w:rFonts w:ascii="GT America" w:hAnsi="GT America" w:cs="Arial"/>
                <w:sz w:val="18"/>
                <w:szCs w:val="20"/>
                <w:highlight w:val="yellow"/>
              </w:rPr>
              <w:t>00 EUR/1 Stunde</w:t>
            </w:r>
          </w:p>
        </w:tc>
        <w:tc>
          <w:tcPr>
            <w:tcW w:w="1980" w:type="dxa"/>
            <w:vAlign w:val="center"/>
          </w:tcPr>
          <w:p w14:paraId="356E8CF0" w14:textId="50E8EB48" w:rsidR="000556AD" w:rsidRPr="00492349" w:rsidRDefault="00A365EF" w:rsidP="003B5690">
            <w:pPr>
              <w:pStyle w:val="Page1Info"/>
              <w:spacing w:line="276" w:lineRule="auto"/>
              <w:ind w:left="0"/>
              <w:jc w:val="center"/>
              <w:rPr>
                <w:rFonts w:ascii="GT America" w:hAnsi="GT America" w:cs="Arial"/>
                <w:sz w:val="18"/>
                <w:szCs w:val="20"/>
              </w:rPr>
            </w:pPr>
            <w:r>
              <w:rPr>
                <w:rFonts w:ascii="GT America" w:hAnsi="GT America" w:cs="Arial"/>
                <w:sz w:val="18"/>
                <w:szCs w:val="20"/>
              </w:rPr>
              <w:t>8</w:t>
            </w:r>
          </w:p>
        </w:tc>
        <w:tc>
          <w:tcPr>
            <w:tcW w:w="1276" w:type="dxa"/>
            <w:vAlign w:val="center"/>
          </w:tcPr>
          <w:p w14:paraId="6D2193D9" w14:textId="7F50904D" w:rsidR="000556AD" w:rsidRPr="0013593C" w:rsidRDefault="00A365EF" w:rsidP="003B5690">
            <w:pPr>
              <w:pStyle w:val="Page1Info"/>
              <w:spacing w:line="276" w:lineRule="auto"/>
              <w:ind w:left="0"/>
              <w:jc w:val="center"/>
              <w:rPr>
                <w:rFonts w:ascii="GT America" w:hAnsi="GT America" w:cs="Arial"/>
                <w:sz w:val="18"/>
                <w:szCs w:val="20"/>
                <w:highlight w:val="yellow"/>
              </w:rPr>
            </w:pPr>
            <w:r w:rsidRPr="0013593C">
              <w:rPr>
                <w:rFonts w:ascii="GT America" w:hAnsi="GT America" w:cs="Arial"/>
                <w:sz w:val="18"/>
                <w:szCs w:val="20"/>
                <w:highlight w:val="yellow"/>
              </w:rPr>
              <w:t>8</w:t>
            </w:r>
            <w:r w:rsidR="0013593C" w:rsidRPr="0013593C">
              <w:rPr>
                <w:rFonts w:ascii="GT America" w:hAnsi="GT America" w:cs="Arial"/>
                <w:sz w:val="18"/>
                <w:szCs w:val="20"/>
                <w:highlight w:val="yellow"/>
              </w:rPr>
              <w:t>0</w:t>
            </w:r>
            <w:r w:rsidR="000556AD" w:rsidRPr="0013593C">
              <w:rPr>
                <w:rFonts w:ascii="GT America" w:hAnsi="GT America" w:cs="Arial"/>
                <w:sz w:val="18"/>
                <w:szCs w:val="20"/>
                <w:highlight w:val="yellow"/>
              </w:rPr>
              <w:t>0,00 EUR</w:t>
            </w:r>
          </w:p>
        </w:tc>
      </w:tr>
      <w:tr w:rsidR="000556AD" w:rsidRPr="00492349" w14:paraId="671012A1" w14:textId="77777777" w:rsidTr="003B5690">
        <w:trPr>
          <w:trHeight w:val="62"/>
        </w:trPr>
        <w:tc>
          <w:tcPr>
            <w:tcW w:w="4248" w:type="dxa"/>
            <w:shd w:val="clear" w:color="auto" w:fill="000000" w:themeFill="text1"/>
            <w:vAlign w:val="center"/>
          </w:tcPr>
          <w:p w14:paraId="500591E4" w14:textId="77777777" w:rsidR="000556AD" w:rsidRPr="00E957BF" w:rsidRDefault="000556AD" w:rsidP="003B5690">
            <w:pPr>
              <w:pStyle w:val="Page1Info"/>
              <w:spacing w:line="276" w:lineRule="auto"/>
              <w:ind w:left="0"/>
              <w:rPr>
                <w:rFonts w:ascii="GT America" w:hAnsi="GT America" w:cs="Arial"/>
                <w:sz w:val="8"/>
                <w:szCs w:val="8"/>
              </w:rPr>
            </w:pPr>
          </w:p>
        </w:tc>
        <w:tc>
          <w:tcPr>
            <w:tcW w:w="1847" w:type="dxa"/>
            <w:shd w:val="clear" w:color="auto" w:fill="000000" w:themeFill="text1"/>
            <w:vAlign w:val="center"/>
          </w:tcPr>
          <w:p w14:paraId="00BAC1A2" w14:textId="77777777" w:rsidR="000556AD" w:rsidRPr="00E957BF" w:rsidRDefault="000556AD" w:rsidP="003B5690">
            <w:pPr>
              <w:pStyle w:val="Page1Info"/>
              <w:spacing w:line="276" w:lineRule="auto"/>
              <w:ind w:left="0"/>
              <w:jc w:val="center"/>
              <w:rPr>
                <w:rFonts w:ascii="GT America" w:hAnsi="GT America" w:cs="Arial"/>
                <w:sz w:val="8"/>
                <w:szCs w:val="8"/>
              </w:rPr>
            </w:pPr>
          </w:p>
        </w:tc>
        <w:tc>
          <w:tcPr>
            <w:tcW w:w="1980" w:type="dxa"/>
            <w:shd w:val="clear" w:color="auto" w:fill="000000" w:themeFill="text1"/>
            <w:vAlign w:val="center"/>
          </w:tcPr>
          <w:p w14:paraId="17A30340" w14:textId="77777777" w:rsidR="000556AD" w:rsidRPr="00E957BF" w:rsidRDefault="000556AD" w:rsidP="003B5690">
            <w:pPr>
              <w:pStyle w:val="Page1Info"/>
              <w:spacing w:line="276" w:lineRule="auto"/>
              <w:ind w:left="0"/>
              <w:contextualSpacing/>
              <w:jc w:val="center"/>
              <w:rPr>
                <w:rFonts w:ascii="GT America" w:hAnsi="GT America" w:cs="Arial"/>
                <w:sz w:val="8"/>
                <w:szCs w:val="2"/>
              </w:rPr>
            </w:pPr>
          </w:p>
        </w:tc>
        <w:tc>
          <w:tcPr>
            <w:tcW w:w="1276" w:type="dxa"/>
            <w:shd w:val="clear" w:color="auto" w:fill="000000" w:themeFill="text1"/>
            <w:vAlign w:val="center"/>
          </w:tcPr>
          <w:p w14:paraId="63C065D9" w14:textId="77777777" w:rsidR="000556AD" w:rsidRPr="00E957BF" w:rsidRDefault="000556AD" w:rsidP="003B5690">
            <w:pPr>
              <w:pStyle w:val="Page1Info"/>
              <w:spacing w:line="276" w:lineRule="auto"/>
              <w:ind w:left="0"/>
              <w:jc w:val="center"/>
              <w:rPr>
                <w:rFonts w:ascii="GT America" w:hAnsi="GT America" w:cs="Arial"/>
                <w:sz w:val="8"/>
                <w:szCs w:val="2"/>
              </w:rPr>
            </w:pPr>
          </w:p>
        </w:tc>
      </w:tr>
      <w:tr w:rsidR="000556AD" w:rsidRPr="00492349" w14:paraId="59E97EFD" w14:textId="77777777" w:rsidTr="003B5690">
        <w:tc>
          <w:tcPr>
            <w:tcW w:w="8075" w:type="dxa"/>
            <w:gridSpan w:val="3"/>
            <w:vAlign w:val="center"/>
          </w:tcPr>
          <w:p w14:paraId="6EA79615" w14:textId="77777777" w:rsidR="000556AD" w:rsidRDefault="000556AD" w:rsidP="003B5690">
            <w:pPr>
              <w:pStyle w:val="Page1Info"/>
              <w:spacing w:line="276" w:lineRule="auto"/>
              <w:ind w:left="0"/>
              <w:jc w:val="right"/>
              <w:rPr>
                <w:rFonts w:ascii="GT America" w:hAnsi="GT America" w:cs="Arial"/>
                <w:sz w:val="18"/>
                <w:szCs w:val="20"/>
              </w:rPr>
            </w:pPr>
            <w:r>
              <w:rPr>
                <w:rFonts w:ascii="GT America" w:hAnsi="GT America" w:cs="Arial"/>
                <w:sz w:val="18"/>
                <w:szCs w:val="20"/>
              </w:rPr>
              <w:t>Nettowert:</w:t>
            </w:r>
          </w:p>
        </w:tc>
        <w:tc>
          <w:tcPr>
            <w:tcW w:w="1276" w:type="dxa"/>
            <w:vAlign w:val="center"/>
          </w:tcPr>
          <w:p w14:paraId="2E359D8A" w14:textId="2781D19C" w:rsidR="000556AD" w:rsidRPr="006549DE" w:rsidRDefault="0054738B" w:rsidP="0054738B">
            <w:pPr>
              <w:pStyle w:val="Page1Info"/>
              <w:spacing w:line="276" w:lineRule="auto"/>
              <w:ind w:left="0"/>
              <w:rPr>
                <w:rFonts w:ascii="GT America" w:hAnsi="GT America" w:cs="Arial"/>
                <w:sz w:val="18"/>
                <w:szCs w:val="20"/>
                <w:highlight w:val="yellow"/>
              </w:rPr>
            </w:pPr>
            <w:r w:rsidRPr="006549DE">
              <w:rPr>
                <w:rFonts w:ascii="GT America" w:hAnsi="GT America" w:cs="Arial"/>
                <w:sz w:val="18"/>
                <w:szCs w:val="20"/>
                <w:highlight w:val="yellow"/>
              </w:rPr>
              <w:t xml:space="preserve"> </w:t>
            </w:r>
            <w:r w:rsidR="0013593C" w:rsidRPr="006549DE">
              <w:rPr>
                <w:rFonts w:ascii="GT America" w:hAnsi="GT America" w:cs="Arial"/>
                <w:sz w:val="18"/>
                <w:szCs w:val="20"/>
                <w:highlight w:val="yellow"/>
              </w:rPr>
              <w:t>2299</w:t>
            </w:r>
            <w:r w:rsidR="000556AD" w:rsidRPr="006549DE">
              <w:rPr>
                <w:rFonts w:ascii="GT America" w:hAnsi="GT America" w:cs="Arial"/>
                <w:sz w:val="18"/>
                <w:szCs w:val="20"/>
                <w:highlight w:val="yellow"/>
              </w:rPr>
              <w:t>,00 EUR</w:t>
            </w:r>
          </w:p>
        </w:tc>
      </w:tr>
      <w:tr w:rsidR="000556AD" w:rsidRPr="00492349" w14:paraId="22AF67E0" w14:textId="77777777" w:rsidTr="003B5690">
        <w:tc>
          <w:tcPr>
            <w:tcW w:w="8075" w:type="dxa"/>
            <w:gridSpan w:val="3"/>
            <w:vAlign w:val="center"/>
          </w:tcPr>
          <w:p w14:paraId="6DB9912A" w14:textId="77777777" w:rsidR="000556AD" w:rsidRPr="00492349" w:rsidRDefault="000556AD" w:rsidP="003B5690">
            <w:pPr>
              <w:pStyle w:val="Page1Info"/>
              <w:spacing w:line="276" w:lineRule="auto"/>
              <w:ind w:left="0"/>
              <w:jc w:val="right"/>
              <w:rPr>
                <w:rFonts w:ascii="GT America" w:hAnsi="GT America" w:cs="Arial"/>
                <w:sz w:val="18"/>
                <w:szCs w:val="20"/>
              </w:rPr>
            </w:pPr>
            <w:proofErr w:type="spellStart"/>
            <w:r>
              <w:rPr>
                <w:rFonts w:ascii="GT America" w:hAnsi="GT America" w:cs="Arial"/>
                <w:sz w:val="18"/>
                <w:szCs w:val="20"/>
              </w:rPr>
              <w:t>MWSt.</w:t>
            </w:r>
            <w:proofErr w:type="spellEnd"/>
            <w:r>
              <w:rPr>
                <w:rFonts w:ascii="GT America" w:hAnsi="GT America" w:cs="Arial"/>
                <w:sz w:val="18"/>
                <w:szCs w:val="20"/>
              </w:rPr>
              <w:t xml:space="preserve"> 19%:</w:t>
            </w:r>
          </w:p>
        </w:tc>
        <w:tc>
          <w:tcPr>
            <w:tcW w:w="1276" w:type="dxa"/>
            <w:vAlign w:val="center"/>
          </w:tcPr>
          <w:p w14:paraId="0302EF9F" w14:textId="21796AE4" w:rsidR="000556AD" w:rsidRPr="006549DE" w:rsidRDefault="0013593C" w:rsidP="003B5690">
            <w:pPr>
              <w:pStyle w:val="Page1Info"/>
              <w:spacing w:line="276" w:lineRule="auto"/>
              <w:ind w:left="0"/>
              <w:jc w:val="center"/>
              <w:rPr>
                <w:rFonts w:ascii="GT America" w:hAnsi="GT America" w:cs="Arial"/>
                <w:sz w:val="18"/>
                <w:szCs w:val="20"/>
                <w:highlight w:val="yellow"/>
              </w:rPr>
            </w:pPr>
            <w:r w:rsidRPr="006549DE">
              <w:rPr>
                <w:rFonts w:ascii="GT America" w:hAnsi="GT America" w:cs="Arial"/>
                <w:sz w:val="18"/>
                <w:szCs w:val="20"/>
                <w:highlight w:val="yellow"/>
              </w:rPr>
              <w:t>436</w:t>
            </w:r>
            <w:r w:rsidR="000556AD" w:rsidRPr="006549DE">
              <w:rPr>
                <w:rFonts w:ascii="GT America" w:hAnsi="GT America" w:cs="Arial"/>
                <w:sz w:val="18"/>
                <w:szCs w:val="20"/>
                <w:highlight w:val="yellow"/>
              </w:rPr>
              <w:t>,</w:t>
            </w:r>
            <w:r w:rsidRPr="006549DE">
              <w:rPr>
                <w:rFonts w:ascii="GT America" w:hAnsi="GT America" w:cs="Arial"/>
                <w:sz w:val="18"/>
                <w:szCs w:val="20"/>
                <w:highlight w:val="yellow"/>
              </w:rPr>
              <w:t>81</w:t>
            </w:r>
            <w:r w:rsidR="000556AD" w:rsidRPr="006549DE">
              <w:rPr>
                <w:rFonts w:ascii="GT America" w:hAnsi="GT America" w:cs="Arial"/>
                <w:sz w:val="18"/>
                <w:szCs w:val="20"/>
                <w:highlight w:val="yellow"/>
              </w:rPr>
              <w:t xml:space="preserve"> EUR</w:t>
            </w:r>
          </w:p>
        </w:tc>
      </w:tr>
      <w:tr w:rsidR="000556AD" w:rsidRPr="00492349" w14:paraId="1A1423FF" w14:textId="77777777" w:rsidTr="003B5690">
        <w:tc>
          <w:tcPr>
            <w:tcW w:w="8075" w:type="dxa"/>
            <w:gridSpan w:val="3"/>
            <w:vAlign w:val="center"/>
          </w:tcPr>
          <w:p w14:paraId="3E30D04C" w14:textId="77777777" w:rsidR="000556AD" w:rsidRPr="0004627B" w:rsidRDefault="000556AD" w:rsidP="003B5690">
            <w:pPr>
              <w:pStyle w:val="Page1Info"/>
              <w:spacing w:line="276" w:lineRule="auto"/>
              <w:ind w:left="0"/>
              <w:jc w:val="right"/>
              <w:rPr>
                <w:rFonts w:ascii="GT America" w:hAnsi="GT America" w:cs="Arial"/>
                <w:b/>
                <w:bCs/>
                <w:sz w:val="18"/>
                <w:szCs w:val="20"/>
              </w:rPr>
            </w:pPr>
            <w:r w:rsidRPr="0004627B">
              <w:rPr>
                <w:rFonts w:ascii="GT America" w:hAnsi="GT America" w:cs="Arial"/>
                <w:b/>
                <w:bCs/>
                <w:sz w:val="18"/>
                <w:szCs w:val="20"/>
              </w:rPr>
              <w:t>Gesamtsumme:</w:t>
            </w:r>
          </w:p>
        </w:tc>
        <w:tc>
          <w:tcPr>
            <w:tcW w:w="1276" w:type="dxa"/>
            <w:vAlign w:val="center"/>
          </w:tcPr>
          <w:p w14:paraId="71B3CEDF" w14:textId="516A2DC7" w:rsidR="000556AD" w:rsidRPr="006549DE" w:rsidRDefault="006549DE" w:rsidP="003B5690">
            <w:pPr>
              <w:pStyle w:val="Page1Info"/>
              <w:spacing w:line="276" w:lineRule="auto"/>
              <w:ind w:left="0"/>
              <w:jc w:val="center"/>
              <w:rPr>
                <w:rFonts w:ascii="GT America" w:hAnsi="GT America" w:cs="Arial"/>
                <w:b/>
                <w:bCs/>
                <w:sz w:val="18"/>
                <w:szCs w:val="20"/>
                <w:highlight w:val="yellow"/>
              </w:rPr>
            </w:pPr>
            <w:r w:rsidRPr="006549DE">
              <w:rPr>
                <w:rFonts w:ascii="GT America" w:hAnsi="GT America" w:cs="Arial"/>
                <w:b/>
                <w:bCs/>
                <w:sz w:val="18"/>
                <w:szCs w:val="20"/>
                <w:highlight w:val="yellow"/>
              </w:rPr>
              <w:t>2735,81</w:t>
            </w:r>
            <w:r w:rsidR="000556AD" w:rsidRPr="006549DE">
              <w:rPr>
                <w:rFonts w:ascii="GT America" w:hAnsi="GT America" w:cs="Arial"/>
                <w:b/>
                <w:bCs/>
                <w:sz w:val="18"/>
                <w:szCs w:val="20"/>
                <w:highlight w:val="yellow"/>
              </w:rPr>
              <w:t xml:space="preserve"> EUR</w:t>
            </w:r>
          </w:p>
        </w:tc>
      </w:tr>
    </w:tbl>
    <w:p w14:paraId="11B59F2B" w14:textId="77777777" w:rsidR="000556AD" w:rsidRDefault="000556AD" w:rsidP="000556AD">
      <w:pPr>
        <w:pStyle w:val="Page1Info"/>
        <w:spacing w:line="276" w:lineRule="auto"/>
        <w:ind w:left="360"/>
        <w:rPr>
          <w:rFonts w:ascii="GT America" w:hAnsi="GT America" w:cs="Arial"/>
          <w:sz w:val="22"/>
        </w:rPr>
      </w:pPr>
    </w:p>
    <w:p w14:paraId="32247B16" w14:textId="77777777" w:rsidR="000C432A" w:rsidRPr="009A2FAE" w:rsidRDefault="000C432A" w:rsidP="000C432A">
      <w:pPr>
        <w:pStyle w:val="Page1Info"/>
        <w:spacing w:line="276" w:lineRule="auto"/>
        <w:ind w:left="360"/>
        <w:rPr>
          <w:rFonts w:ascii="GT America" w:hAnsi="GT America" w:cs="Arial"/>
          <w:b/>
          <w:bCs/>
          <w:sz w:val="18"/>
          <w:szCs w:val="20"/>
        </w:rPr>
      </w:pPr>
      <w:r w:rsidRPr="0026462A">
        <w:rPr>
          <w:rFonts w:ascii="GT America" w:hAnsi="GT America" w:cs="Arial"/>
          <w:b/>
          <w:bCs/>
          <w:sz w:val="18"/>
          <w:szCs w:val="20"/>
          <w:highlight w:val="yellow"/>
        </w:rPr>
        <w:t>Die in der Endabrechnung angegebenen, angefallenen Kosten für von uns erbrachte Leistungen und Auslagen sind nach Zugang der Rechnung binnen 14 Tagen auf das folgende Konto zur Zahlung fällig:</w:t>
      </w:r>
    </w:p>
    <w:p w14:paraId="3C92D043" w14:textId="77777777" w:rsidR="000C432A" w:rsidRPr="009A2FAE" w:rsidRDefault="000C432A" w:rsidP="000C432A">
      <w:pPr>
        <w:pStyle w:val="Page1Info"/>
        <w:spacing w:line="276" w:lineRule="auto"/>
        <w:ind w:left="360"/>
        <w:rPr>
          <w:rFonts w:ascii="GT America" w:hAnsi="GT America" w:cs="Arial"/>
          <w:b/>
          <w:bCs/>
          <w:sz w:val="18"/>
          <w:szCs w:val="20"/>
        </w:rPr>
      </w:pPr>
    </w:p>
    <w:p w14:paraId="674C68F0" w14:textId="77777777" w:rsidR="000C432A" w:rsidRPr="00252DC2" w:rsidRDefault="000C432A" w:rsidP="000C432A">
      <w:pPr>
        <w:pStyle w:val="Page1Info"/>
        <w:spacing w:line="276" w:lineRule="auto"/>
        <w:ind w:left="1056"/>
        <w:rPr>
          <w:rFonts w:ascii="GT America" w:hAnsi="GT America" w:cs="Arial"/>
          <w:b/>
          <w:bCs/>
          <w:sz w:val="18"/>
          <w:szCs w:val="20"/>
        </w:rPr>
      </w:pPr>
      <w:r w:rsidRPr="009A2FAE">
        <w:rPr>
          <w:rFonts w:ascii="GT America" w:hAnsi="GT America" w:cs="Arial"/>
          <w:sz w:val="18"/>
          <w:szCs w:val="20"/>
        </w:rPr>
        <w:t>Kontoinhaber</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sidRPr="0026462A">
        <w:rPr>
          <w:rFonts w:ascii="GT America" w:hAnsi="GT America" w:cs="Arial"/>
          <w:b/>
          <w:bCs/>
          <w:sz w:val="18"/>
          <w:szCs w:val="20"/>
          <w:highlight w:val="yellow"/>
        </w:rPr>
        <w:t>Heorhii Hudiiev</w:t>
      </w:r>
      <w:r w:rsidRPr="00252DC2">
        <w:rPr>
          <w:rFonts w:ascii="GT America" w:hAnsi="GT America" w:cs="Arial"/>
          <w:sz w:val="18"/>
          <w:szCs w:val="20"/>
        </w:rPr>
        <w:br/>
      </w:r>
      <w:r w:rsidRPr="009A2FAE">
        <w:rPr>
          <w:rFonts w:ascii="GT America" w:hAnsi="GT America" w:cs="Arial"/>
          <w:sz w:val="18"/>
          <w:szCs w:val="20"/>
        </w:rPr>
        <w:t>Bank</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sidRPr="00252DC2">
        <w:rPr>
          <w:rFonts w:ascii="GT America" w:hAnsi="GT America" w:cs="Arial"/>
          <w:sz w:val="18"/>
          <w:szCs w:val="20"/>
        </w:rPr>
        <w:tab/>
      </w:r>
      <w:r w:rsidRPr="0026462A">
        <w:rPr>
          <w:rFonts w:ascii="GT America" w:hAnsi="GT America" w:cs="Arial"/>
          <w:b/>
          <w:bCs/>
          <w:sz w:val="18"/>
          <w:szCs w:val="20"/>
          <w:highlight w:val="yellow"/>
        </w:rPr>
        <w:t>Musterbank</w:t>
      </w:r>
      <w:r w:rsidRPr="00252DC2">
        <w:rPr>
          <w:rFonts w:ascii="GT America" w:hAnsi="GT America" w:cs="Arial"/>
          <w:sz w:val="18"/>
          <w:szCs w:val="20"/>
        </w:rPr>
        <w:br/>
        <w:t>SWIFT-</w:t>
      </w:r>
      <w:r w:rsidRPr="009A2FAE">
        <w:rPr>
          <w:rFonts w:ascii="GT America" w:hAnsi="GT America" w:cs="Arial"/>
          <w:sz w:val="18"/>
          <w:szCs w:val="20"/>
        </w:rPr>
        <w:t>Code</w:t>
      </w:r>
      <w:r w:rsidRPr="00252DC2">
        <w:rPr>
          <w:rFonts w:ascii="GT America" w:hAnsi="GT America" w:cs="Arial"/>
          <w:sz w:val="18"/>
          <w:szCs w:val="20"/>
        </w:rPr>
        <w:t xml:space="preserve">: </w:t>
      </w:r>
      <w:r w:rsidRPr="00252DC2">
        <w:rPr>
          <w:rFonts w:ascii="GT America" w:hAnsi="GT America" w:cs="Arial"/>
          <w:sz w:val="18"/>
          <w:szCs w:val="20"/>
        </w:rPr>
        <w:tab/>
      </w:r>
      <w:r w:rsidRPr="00252DC2">
        <w:rPr>
          <w:rFonts w:ascii="GT America" w:hAnsi="GT America" w:cs="Arial"/>
          <w:sz w:val="18"/>
          <w:szCs w:val="20"/>
        </w:rPr>
        <w:tab/>
      </w:r>
      <w:r>
        <w:rPr>
          <w:rFonts w:ascii="GT America" w:hAnsi="GT America" w:cs="Arial"/>
          <w:sz w:val="18"/>
          <w:szCs w:val="20"/>
        </w:rPr>
        <w:tab/>
      </w:r>
      <w:r w:rsidRPr="0026462A">
        <w:rPr>
          <w:rFonts w:ascii="GT America" w:hAnsi="GT America" w:cs="Arial"/>
          <w:b/>
          <w:bCs/>
          <w:sz w:val="18"/>
          <w:szCs w:val="20"/>
          <w:highlight w:val="yellow"/>
        </w:rPr>
        <w:t>XXXXXXXXXXX</w:t>
      </w:r>
      <w:r w:rsidRPr="00252DC2">
        <w:rPr>
          <w:rFonts w:ascii="GT America" w:hAnsi="GT America" w:cs="Arial"/>
          <w:sz w:val="18"/>
          <w:szCs w:val="20"/>
        </w:rPr>
        <w:br/>
        <w:t xml:space="preserve">IBAN: </w:t>
      </w:r>
      <w:r w:rsidRPr="00252DC2">
        <w:rPr>
          <w:rFonts w:ascii="GT America" w:hAnsi="GT America" w:cs="Arial"/>
          <w:sz w:val="18"/>
          <w:szCs w:val="20"/>
        </w:rPr>
        <w:tab/>
      </w:r>
      <w:r w:rsidRPr="00252DC2">
        <w:rPr>
          <w:rFonts w:ascii="GT America" w:hAnsi="GT America" w:cs="Arial"/>
          <w:sz w:val="18"/>
          <w:szCs w:val="20"/>
        </w:rPr>
        <w:tab/>
      </w:r>
      <w:r w:rsidRPr="00252DC2">
        <w:rPr>
          <w:rFonts w:ascii="GT America" w:hAnsi="GT America" w:cs="Arial"/>
          <w:sz w:val="18"/>
          <w:szCs w:val="20"/>
        </w:rPr>
        <w:tab/>
      </w:r>
      <w:r w:rsidRPr="0026462A">
        <w:rPr>
          <w:rFonts w:ascii="GT America" w:hAnsi="GT America" w:cs="Arial"/>
          <w:b/>
          <w:bCs/>
          <w:sz w:val="18"/>
          <w:szCs w:val="20"/>
          <w:highlight w:val="yellow"/>
        </w:rPr>
        <w:t xml:space="preserve">DEXX XXXX </w:t>
      </w:r>
      <w:proofErr w:type="spellStart"/>
      <w:r w:rsidRPr="0026462A">
        <w:rPr>
          <w:rFonts w:ascii="GT America" w:hAnsi="GT America" w:cs="Arial"/>
          <w:b/>
          <w:bCs/>
          <w:sz w:val="18"/>
          <w:szCs w:val="20"/>
          <w:highlight w:val="yellow"/>
        </w:rPr>
        <w:t>XXXX</w:t>
      </w:r>
      <w:proofErr w:type="spellEnd"/>
      <w:r w:rsidRPr="0026462A">
        <w:rPr>
          <w:rFonts w:ascii="GT America" w:hAnsi="GT America" w:cs="Arial"/>
          <w:b/>
          <w:bCs/>
          <w:sz w:val="18"/>
          <w:szCs w:val="20"/>
          <w:highlight w:val="yellow"/>
        </w:rPr>
        <w:t xml:space="preserve"> </w:t>
      </w:r>
      <w:proofErr w:type="spellStart"/>
      <w:r w:rsidRPr="0026462A">
        <w:rPr>
          <w:rFonts w:ascii="GT America" w:hAnsi="GT America" w:cs="Arial"/>
          <w:b/>
          <w:bCs/>
          <w:sz w:val="18"/>
          <w:szCs w:val="20"/>
          <w:highlight w:val="yellow"/>
        </w:rPr>
        <w:t>XXXX</w:t>
      </w:r>
      <w:proofErr w:type="spellEnd"/>
      <w:r w:rsidRPr="0026462A">
        <w:rPr>
          <w:rFonts w:ascii="GT America" w:hAnsi="GT America" w:cs="Arial"/>
          <w:b/>
          <w:bCs/>
          <w:sz w:val="18"/>
          <w:szCs w:val="20"/>
          <w:highlight w:val="yellow"/>
        </w:rPr>
        <w:t xml:space="preserve"> </w:t>
      </w:r>
      <w:proofErr w:type="spellStart"/>
      <w:r w:rsidRPr="0026462A">
        <w:rPr>
          <w:rFonts w:ascii="GT America" w:hAnsi="GT America" w:cs="Arial"/>
          <w:b/>
          <w:bCs/>
          <w:sz w:val="18"/>
          <w:szCs w:val="20"/>
          <w:highlight w:val="yellow"/>
        </w:rPr>
        <w:t>XXXX</w:t>
      </w:r>
      <w:proofErr w:type="spellEnd"/>
      <w:r w:rsidRPr="0026462A">
        <w:rPr>
          <w:rFonts w:ascii="GT America" w:hAnsi="GT America" w:cs="Arial"/>
          <w:b/>
          <w:bCs/>
          <w:sz w:val="18"/>
          <w:szCs w:val="20"/>
          <w:highlight w:val="yellow"/>
        </w:rPr>
        <w:t xml:space="preserve"> XX</w:t>
      </w:r>
    </w:p>
    <w:p w14:paraId="7FA7EA91" w14:textId="77777777" w:rsidR="000556AD" w:rsidRDefault="000556AD" w:rsidP="000556AD">
      <w:pPr>
        <w:pStyle w:val="Page1Info"/>
        <w:spacing w:line="276" w:lineRule="auto"/>
        <w:ind w:left="360"/>
        <w:rPr>
          <w:rFonts w:ascii="GT America" w:hAnsi="GT America" w:cs="Arial"/>
          <w:sz w:val="22"/>
        </w:rPr>
      </w:pPr>
    </w:p>
    <w:p w14:paraId="67DEB47C" w14:textId="77777777" w:rsidR="000556AD" w:rsidRDefault="000556AD" w:rsidP="000556AD">
      <w:pPr>
        <w:pStyle w:val="Page1Info"/>
        <w:spacing w:line="276" w:lineRule="auto"/>
        <w:ind w:left="360"/>
        <w:rPr>
          <w:rFonts w:ascii="GT America" w:hAnsi="GT America" w:cs="Arial"/>
          <w:sz w:val="22"/>
        </w:rPr>
      </w:pPr>
      <w:r>
        <w:rPr>
          <w:rFonts w:ascii="GT America" w:hAnsi="GT America"/>
          <w:noProof/>
          <w:sz w:val="18"/>
          <w:szCs w:val="20"/>
        </w:rPr>
        <mc:AlternateContent>
          <mc:Choice Requires="wps">
            <w:drawing>
              <wp:anchor distT="0" distB="0" distL="114300" distR="114300" simplePos="0" relativeHeight="251778049" behindDoc="0" locked="0" layoutInCell="1" allowOverlap="1" wp14:anchorId="661F6F5C" wp14:editId="5F0014AE">
                <wp:simplePos x="0" y="0"/>
                <wp:positionH relativeFrom="column">
                  <wp:posOffset>251460</wp:posOffset>
                </wp:positionH>
                <wp:positionV relativeFrom="paragraph">
                  <wp:posOffset>100273</wp:posOffset>
                </wp:positionV>
                <wp:extent cx="879894" cy="327804"/>
                <wp:effectExtent l="0" t="0" r="0" b="0"/>
                <wp:wrapNone/>
                <wp:docPr id="1857654671" name="Textfeld 27"/>
                <wp:cNvGraphicFramePr/>
                <a:graphic xmlns:a="http://schemas.openxmlformats.org/drawingml/2006/main">
                  <a:graphicData uri="http://schemas.microsoft.com/office/word/2010/wordprocessingShape">
                    <wps:wsp>
                      <wps:cNvSpPr txBox="1"/>
                      <wps:spPr>
                        <a:xfrm>
                          <a:off x="0" y="0"/>
                          <a:ext cx="879894" cy="327804"/>
                        </a:xfrm>
                        <a:prstGeom prst="rect">
                          <a:avLst/>
                        </a:prstGeom>
                        <a:noFill/>
                        <a:ln w="6350">
                          <a:noFill/>
                        </a:ln>
                      </wps:spPr>
                      <wps:txbx>
                        <w:txbxContent>
                          <w:p w14:paraId="6AC97102" w14:textId="77777777" w:rsidR="000556AD" w:rsidRPr="008068F6" w:rsidRDefault="000556AD" w:rsidP="000556AD">
                            <w:pPr>
                              <w:rPr>
                                <w:sz w:val="22"/>
                                <w:szCs w:val="22"/>
                              </w:rPr>
                            </w:pPr>
                            <w:r w:rsidRPr="008068F6">
                              <w:rPr>
                                <w:sz w:val="22"/>
                                <w:szCs w:val="22"/>
                              </w:rPr>
                              <w:t>München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F6F5C" id="_x0000_s1033" type="#_x0000_t202" style="position:absolute;left:0;text-align:left;margin-left:19.8pt;margin-top:7.9pt;width:69.3pt;height:25.8pt;z-index:2517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" filled="f" stroked="f" strokeweight=".5pt">
                <v:textbox>
                  <w:txbxContent>
                    <w:p w14:paraId="6AC97102" w14:textId="77777777" w:rsidR="000556AD" w:rsidRPr="008068F6" w:rsidRDefault="000556AD" w:rsidP="000556AD">
                      <w:pPr>
                        <w:rPr>
                          <w:sz w:val="22"/>
                          <w:szCs w:val="22"/>
                        </w:rPr>
                      </w:pPr>
                      <w:r w:rsidRPr="008068F6">
                        <w:rPr>
                          <w:sz w:val="22"/>
                          <w:szCs w:val="22"/>
                        </w:rPr>
                        <w:t>München</w:t>
                      </w:r>
                    </w:p>
                  </w:txbxContent>
                </v:textbox>
              </v:shape>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556AD" w:rsidRPr="00F651D5" w14:paraId="75766A82" w14:textId="77777777" w:rsidTr="003B5690">
        <w:tc>
          <w:tcPr>
            <w:tcW w:w="4531" w:type="dxa"/>
          </w:tcPr>
          <w:p w14:paraId="65BEE3F8" w14:textId="77777777" w:rsidR="000556AD" w:rsidRPr="00F651D5" w:rsidRDefault="000556AD" w:rsidP="003B5690">
            <w:pPr>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79073" behindDoc="0" locked="0" layoutInCell="1" allowOverlap="1" wp14:anchorId="21264582" wp14:editId="54454E16">
                      <wp:simplePos x="0" y="0"/>
                      <wp:positionH relativeFrom="column">
                        <wp:posOffset>1263535</wp:posOffset>
                      </wp:positionH>
                      <wp:positionV relativeFrom="paragraph">
                        <wp:posOffset>-95942</wp:posOffset>
                      </wp:positionV>
                      <wp:extent cx="992038" cy="327804"/>
                      <wp:effectExtent l="0" t="0" r="0" b="0"/>
                      <wp:wrapNone/>
                      <wp:docPr id="1258586337"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4D015A4E" w14:textId="3E7858F9" w:rsidR="000556AD" w:rsidRPr="008068F6" w:rsidRDefault="0013593C" w:rsidP="000556AD">
                                  <w:pPr>
                                    <w:rPr>
                                      <w:sz w:val="22"/>
                                      <w:szCs w:val="22"/>
                                    </w:rPr>
                                  </w:pPr>
                                  <w:r w:rsidRPr="0013593C">
                                    <w:rPr>
                                      <w:sz w:val="22"/>
                                      <w:szCs w:val="22"/>
                                      <w:highlight w:val="yellow"/>
                                    </w:rPr>
                                    <w:t>11</w:t>
                                  </w:r>
                                  <w:r w:rsidR="000556AD" w:rsidRPr="0013593C">
                                    <w:rPr>
                                      <w:sz w:val="22"/>
                                      <w:szCs w:val="22"/>
                                      <w:highlight w:val="yellow"/>
                                    </w:rPr>
                                    <w:t>.</w:t>
                                  </w:r>
                                  <w:r w:rsidRPr="0013593C">
                                    <w:rPr>
                                      <w:sz w:val="22"/>
                                      <w:szCs w:val="22"/>
                                      <w:highlight w:val="yellow"/>
                                    </w:rPr>
                                    <w:t>11</w:t>
                                  </w:r>
                                  <w:r w:rsidR="000556AD" w:rsidRPr="0013593C">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64582" id="_x0000_s1034" type="#_x0000_t202" style="position:absolute;margin-left:99.5pt;margin-top:-7.55pt;width:78.1pt;height:25.8pt;z-index:251779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" filled="f" stroked="f" strokeweight=".5pt">
                      <v:textbox>
                        <w:txbxContent>
                          <w:p w14:paraId="4D015A4E" w14:textId="3E7858F9" w:rsidR="000556AD" w:rsidRPr="008068F6" w:rsidRDefault="0013593C" w:rsidP="000556AD">
                            <w:pPr>
                              <w:rPr>
                                <w:sz w:val="22"/>
                                <w:szCs w:val="22"/>
                              </w:rPr>
                            </w:pPr>
                            <w:r w:rsidRPr="0013593C">
                              <w:rPr>
                                <w:sz w:val="22"/>
                                <w:szCs w:val="22"/>
                                <w:highlight w:val="yellow"/>
                              </w:rPr>
                              <w:t>11</w:t>
                            </w:r>
                            <w:r w:rsidR="000556AD" w:rsidRPr="0013593C">
                              <w:rPr>
                                <w:sz w:val="22"/>
                                <w:szCs w:val="22"/>
                                <w:highlight w:val="yellow"/>
                              </w:rPr>
                              <w:t>.</w:t>
                            </w:r>
                            <w:r w:rsidRPr="0013593C">
                              <w:rPr>
                                <w:sz w:val="22"/>
                                <w:szCs w:val="22"/>
                                <w:highlight w:val="yellow"/>
                              </w:rPr>
                              <w:t>11</w:t>
                            </w:r>
                            <w:r w:rsidR="000556AD" w:rsidRPr="0013593C">
                              <w:rPr>
                                <w:sz w:val="22"/>
                                <w:szCs w:val="22"/>
                                <w:highlight w:val="yellow"/>
                              </w:rPr>
                              <w:t>.2025</w:t>
                            </w:r>
                          </w:p>
                        </w:txbxContent>
                      </v:textbox>
                    </v:shape>
                  </w:pict>
                </mc:Fallback>
              </mc:AlternateContent>
            </w:r>
            <w:r w:rsidRPr="00F651D5">
              <w:rPr>
                <w:rFonts w:ascii="GT America" w:hAnsi="GT America"/>
                <w:sz w:val="18"/>
                <w:szCs w:val="20"/>
              </w:rPr>
              <w:t>___________________, den ____________</w:t>
            </w:r>
          </w:p>
          <w:p w14:paraId="673C82A6" w14:textId="77777777" w:rsidR="000556AD" w:rsidRPr="00F651D5" w:rsidRDefault="000556AD" w:rsidP="003B5690">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176D072E" w14:textId="77777777" w:rsidR="000556AD" w:rsidRPr="00F651D5" w:rsidRDefault="000556AD" w:rsidP="003B5690">
            <w:pPr>
              <w:rPr>
                <w:rFonts w:ascii="GT America" w:hAnsi="GT America"/>
                <w:sz w:val="18"/>
                <w:szCs w:val="20"/>
              </w:rPr>
            </w:pPr>
          </w:p>
          <w:p w14:paraId="4CB92044" w14:textId="77777777" w:rsidR="000556AD" w:rsidRPr="00F651D5" w:rsidRDefault="000556AD" w:rsidP="003B5690">
            <w:pPr>
              <w:rPr>
                <w:rFonts w:ascii="GT America" w:hAnsi="GT America"/>
                <w:sz w:val="18"/>
                <w:szCs w:val="20"/>
              </w:rPr>
            </w:pPr>
          </w:p>
          <w:p w14:paraId="75179F26" w14:textId="77777777" w:rsidR="000556AD" w:rsidRPr="00F651D5" w:rsidRDefault="000556AD" w:rsidP="003B5690">
            <w:pPr>
              <w:rPr>
                <w:rFonts w:ascii="GT America" w:hAnsi="GT America"/>
                <w:sz w:val="18"/>
                <w:szCs w:val="20"/>
              </w:rPr>
            </w:pPr>
          </w:p>
          <w:p w14:paraId="26417BD4" w14:textId="77777777" w:rsidR="000556AD" w:rsidRPr="00F651D5" w:rsidRDefault="000556AD" w:rsidP="003B5690">
            <w:pPr>
              <w:pBdr>
                <w:bottom w:val="single" w:sz="12" w:space="1" w:color="auto"/>
              </w:pBdr>
              <w:rPr>
                <w:rFonts w:ascii="GT America" w:hAnsi="GT America"/>
                <w:sz w:val="18"/>
                <w:szCs w:val="20"/>
              </w:rPr>
            </w:pPr>
          </w:p>
          <w:p w14:paraId="393833A1" w14:textId="77777777" w:rsidR="000556AD" w:rsidRPr="00F651D5" w:rsidRDefault="000556AD" w:rsidP="003B5690">
            <w:pPr>
              <w:spacing w:line="276" w:lineRule="auto"/>
              <w:rPr>
                <w:rFonts w:ascii="GT America" w:eastAsia="GT America" w:hAnsi="GT America" w:cs="Arial"/>
                <w:sz w:val="18"/>
                <w:szCs w:val="20"/>
              </w:rPr>
            </w:pPr>
            <w:r w:rsidRPr="00F651D5">
              <w:rPr>
                <w:rFonts w:ascii="GT America" w:eastAsia="GT America" w:hAnsi="GT America" w:cs="Arial"/>
                <w:sz w:val="18"/>
                <w:szCs w:val="20"/>
              </w:rPr>
              <w:t>Heorhii Hudiiev</w:t>
            </w:r>
            <w:r w:rsidRPr="00F651D5" w:rsidDel="00DC59AF">
              <w:rPr>
                <w:rFonts w:ascii="GT America" w:eastAsia="GT America" w:hAnsi="GT America" w:cs="Arial"/>
                <w:sz w:val="18"/>
                <w:szCs w:val="20"/>
              </w:rPr>
              <w:t xml:space="preserve"> </w:t>
            </w:r>
          </w:p>
          <w:p w14:paraId="3C21897F" w14:textId="77777777" w:rsidR="000556AD" w:rsidRPr="00F651D5" w:rsidRDefault="000556AD" w:rsidP="003B5690">
            <w:pPr>
              <w:rPr>
                <w:rFonts w:ascii="GT America" w:hAnsi="GT America"/>
                <w:sz w:val="18"/>
                <w:szCs w:val="20"/>
              </w:rPr>
            </w:pPr>
            <w:r w:rsidRPr="00F651D5">
              <w:rPr>
                <w:rFonts w:ascii="GT America" w:eastAsia="GT America" w:hAnsi="GT America" w:cs="Arial"/>
                <w:sz w:val="18"/>
                <w:szCs w:val="20"/>
              </w:rPr>
              <w:t>(Auftragnehmer)</w:t>
            </w:r>
          </w:p>
        </w:tc>
        <w:tc>
          <w:tcPr>
            <w:tcW w:w="4531" w:type="dxa"/>
          </w:tcPr>
          <w:p w14:paraId="6DA49717" w14:textId="77777777" w:rsidR="000556AD" w:rsidRPr="00F651D5" w:rsidRDefault="000556AD" w:rsidP="003B5690">
            <w:pPr>
              <w:rPr>
                <w:rFonts w:ascii="GT America" w:hAnsi="GT America"/>
                <w:sz w:val="18"/>
                <w:szCs w:val="20"/>
              </w:rPr>
            </w:pPr>
            <w:r>
              <w:rPr>
                <w:rFonts w:ascii="GT America" w:hAnsi="GT America"/>
                <w:noProof/>
                <w:sz w:val="18"/>
                <w:szCs w:val="20"/>
              </w:rPr>
              <mc:AlternateContent>
                <mc:Choice Requires="wps">
                  <w:drawing>
                    <wp:anchor distT="0" distB="0" distL="114300" distR="114300" simplePos="0" relativeHeight="251781121" behindDoc="0" locked="0" layoutInCell="1" allowOverlap="1" wp14:anchorId="01D1953C" wp14:editId="6056E035">
                      <wp:simplePos x="0" y="0"/>
                      <wp:positionH relativeFrom="column">
                        <wp:posOffset>180340</wp:posOffset>
                      </wp:positionH>
                      <wp:positionV relativeFrom="paragraph">
                        <wp:posOffset>-108076</wp:posOffset>
                      </wp:positionV>
                      <wp:extent cx="992038" cy="327804"/>
                      <wp:effectExtent l="0" t="0" r="0" b="0"/>
                      <wp:wrapNone/>
                      <wp:docPr id="2078749049"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47F2307C" w14:textId="46718DCB" w:rsidR="000556AD" w:rsidRPr="008068F6" w:rsidRDefault="0013593C" w:rsidP="000556AD">
                                  <w:pPr>
                                    <w:rPr>
                                      <w:sz w:val="22"/>
                                      <w:szCs w:val="22"/>
                                    </w:rPr>
                                  </w:pPr>
                                  <w:r w:rsidRPr="0013593C">
                                    <w:rPr>
                                      <w:sz w:val="22"/>
                                      <w:szCs w:val="22"/>
                                      <w:highlight w:val="yellow"/>
                                    </w:rPr>
                                    <w:t>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1953C" id="_x0000_s1035" type="#_x0000_t202" style="position:absolute;margin-left:14.2pt;margin-top:-8.5pt;width:78.1pt;height:25.8pt;z-index:2517811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" filled="f" stroked="f" strokeweight=".5pt">
                      <v:textbox>
                        <w:txbxContent>
                          <w:p w14:paraId="47F2307C" w14:textId="46718DCB" w:rsidR="000556AD" w:rsidRPr="008068F6" w:rsidRDefault="0013593C" w:rsidP="000556AD">
                            <w:pPr>
                              <w:rPr>
                                <w:sz w:val="22"/>
                                <w:szCs w:val="22"/>
                              </w:rPr>
                            </w:pPr>
                            <w:r w:rsidRPr="0013593C">
                              <w:rPr>
                                <w:sz w:val="22"/>
                                <w:szCs w:val="22"/>
                                <w:highlight w:val="yellow"/>
                              </w:rPr>
                              <w:t>Paris</w:t>
                            </w:r>
                          </w:p>
                        </w:txbxContent>
                      </v:textbox>
                    </v:shape>
                  </w:pict>
                </mc:Fallback>
              </mc:AlternateContent>
            </w:r>
            <w:r>
              <w:rPr>
                <w:rFonts w:ascii="GT America" w:hAnsi="GT America"/>
                <w:noProof/>
                <w:sz w:val="18"/>
                <w:szCs w:val="20"/>
              </w:rPr>
              <mc:AlternateContent>
                <mc:Choice Requires="wps">
                  <w:drawing>
                    <wp:anchor distT="0" distB="0" distL="114300" distR="114300" simplePos="0" relativeHeight="251780097" behindDoc="0" locked="0" layoutInCell="1" allowOverlap="1" wp14:anchorId="7FE4410C" wp14:editId="72A05A80">
                      <wp:simplePos x="0" y="0"/>
                      <wp:positionH relativeFrom="column">
                        <wp:posOffset>1270577</wp:posOffset>
                      </wp:positionH>
                      <wp:positionV relativeFrom="paragraph">
                        <wp:posOffset>-95942</wp:posOffset>
                      </wp:positionV>
                      <wp:extent cx="992038" cy="327804"/>
                      <wp:effectExtent l="0" t="0" r="0" b="0"/>
                      <wp:wrapNone/>
                      <wp:docPr id="1980311984" name="Textfeld 27"/>
                      <wp:cNvGraphicFramePr/>
                      <a:graphic xmlns:a="http://schemas.openxmlformats.org/drawingml/2006/main">
                        <a:graphicData uri="http://schemas.microsoft.com/office/word/2010/wordprocessingShape">
                          <wps:wsp>
                            <wps:cNvSpPr txBox="1"/>
                            <wps:spPr>
                              <a:xfrm>
                                <a:off x="0" y="0"/>
                                <a:ext cx="992038" cy="327804"/>
                              </a:xfrm>
                              <a:prstGeom prst="rect">
                                <a:avLst/>
                              </a:prstGeom>
                              <a:noFill/>
                              <a:ln w="6350">
                                <a:noFill/>
                              </a:ln>
                            </wps:spPr>
                            <wps:txbx>
                              <w:txbxContent>
                                <w:p w14:paraId="313AF032" w14:textId="3DFCBA87" w:rsidR="000556AD" w:rsidRPr="008068F6" w:rsidRDefault="0013593C" w:rsidP="000556AD">
                                  <w:pPr>
                                    <w:rPr>
                                      <w:sz w:val="22"/>
                                      <w:szCs w:val="22"/>
                                    </w:rPr>
                                  </w:pPr>
                                  <w:r w:rsidRPr="0013593C">
                                    <w:rPr>
                                      <w:sz w:val="22"/>
                                      <w:szCs w:val="22"/>
                                      <w:highlight w:val="yellow"/>
                                    </w:rPr>
                                    <w:t>11</w:t>
                                  </w:r>
                                  <w:r w:rsidR="000556AD" w:rsidRPr="0013593C">
                                    <w:rPr>
                                      <w:sz w:val="22"/>
                                      <w:szCs w:val="22"/>
                                      <w:highlight w:val="yellow"/>
                                    </w:rPr>
                                    <w:t>.</w:t>
                                  </w:r>
                                  <w:r w:rsidRPr="0013593C">
                                    <w:rPr>
                                      <w:sz w:val="22"/>
                                      <w:szCs w:val="22"/>
                                      <w:highlight w:val="yellow"/>
                                    </w:rPr>
                                    <w:t>11</w:t>
                                  </w:r>
                                  <w:r w:rsidR="000556AD" w:rsidRPr="0013593C">
                                    <w:rPr>
                                      <w:sz w:val="22"/>
                                      <w:szCs w:val="22"/>
                                      <w:highlight w:val="yellow"/>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410C" id="_x0000_s1036" type="#_x0000_t202" style="position:absolute;margin-left:100.05pt;margin-top:-7.55pt;width:78.1pt;height:25.8pt;z-index:251780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" filled="f" stroked="f" strokeweight=".5pt">
                      <v:textbox>
                        <w:txbxContent>
                          <w:p w14:paraId="313AF032" w14:textId="3DFCBA87" w:rsidR="000556AD" w:rsidRPr="008068F6" w:rsidRDefault="0013593C" w:rsidP="000556AD">
                            <w:pPr>
                              <w:rPr>
                                <w:sz w:val="22"/>
                                <w:szCs w:val="22"/>
                              </w:rPr>
                            </w:pPr>
                            <w:r w:rsidRPr="0013593C">
                              <w:rPr>
                                <w:sz w:val="22"/>
                                <w:szCs w:val="22"/>
                                <w:highlight w:val="yellow"/>
                              </w:rPr>
                              <w:t>11</w:t>
                            </w:r>
                            <w:r w:rsidR="000556AD" w:rsidRPr="0013593C">
                              <w:rPr>
                                <w:sz w:val="22"/>
                                <w:szCs w:val="22"/>
                                <w:highlight w:val="yellow"/>
                              </w:rPr>
                              <w:t>.</w:t>
                            </w:r>
                            <w:r w:rsidRPr="0013593C">
                              <w:rPr>
                                <w:sz w:val="22"/>
                                <w:szCs w:val="22"/>
                                <w:highlight w:val="yellow"/>
                              </w:rPr>
                              <w:t>11</w:t>
                            </w:r>
                            <w:r w:rsidR="000556AD" w:rsidRPr="0013593C">
                              <w:rPr>
                                <w:sz w:val="22"/>
                                <w:szCs w:val="22"/>
                                <w:highlight w:val="yellow"/>
                              </w:rPr>
                              <w:t>.2025</w:t>
                            </w:r>
                          </w:p>
                        </w:txbxContent>
                      </v:textbox>
                    </v:shape>
                  </w:pict>
                </mc:Fallback>
              </mc:AlternateContent>
            </w:r>
            <w:r w:rsidRPr="00F651D5">
              <w:rPr>
                <w:rFonts w:ascii="GT America" w:hAnsi="GT America"/>
                <w:sz w:val="18"/>
                <w:szCs w:val="20"/>
              </w:rPr>
              <w:t>___________________, den ____________</w:t>
            </w:r>
          </w:p>
          <w:p w14:paraId="5E4531E8" w14:textId="77777777" w:rsidR="000556AD" w:rsidRPr="00F651D5" w:rsidRDefault="000556AD" w:rsidP="003B5690">
            <w:pPr>
              <w:rPr>
                <w:rFonts w:ascii="GT America" w:hAnsi="GT America"/>
                <w:sz w:val="18"/>
                <w:szCs w:val="20"/>
              </w:rPr>
            </w:pPr>
            <w:r w:rsidRPr="00F651D5">
              <w:rPr>
                <w:rFonts w:ascii="GT America" w:hAnsi="GT America"/>
                <w:sz w:val="18"/>
                <w:szCs w:val="20"/>
              </w:rPr>
              <w:t>(</w:t>
            </w:r>
            <w:proofErr w:type="gramStart"/>
            <w:r w:rsidRPr="00F651D5">
              <w:rPr>
                <w:rFonts w:ascii="GT America" w:hAnsi="GT America"/>
                <w:sz w:val="18"/>
                <w:szCs w:val="20"/>
              </w:rPr>
              <w:t xml:space="preserve">Ort)   </w:t>
            </w:r>
            <w:proofErr w:type="gramEnd"/>
            <w:r w:rsidRPr="00F651D5">
              <w:rPr>
                <w:rFonts w:ascii="GT America" w:hAnsi="GT America"/>
                <w:sz w:val="18"/>
                <w:szCs w:val="20"/>
              </w:rPr>
              <w:t xml:space="preserve">                                          </w:t>
            </w:r>
            <w:proofErr w:type="gramStart"/>
            <w:r w:rsidRPr="00F651D5">
              <w:rPr>
                <w:rFonts w:ascii="GT America" w:hAnsi="GT America"/>
                <w:sz w:val="18"/>
                <w:szCs w:val="20"/>
              </w:rPr>
              <w:t xml:space="preserve">   (</w:t>
            </w:r>
            <w:proofErr w:type="gramEnd"/>
            <w:r w:rsidRPr="00F651D5">
              <w:rPr>
                <w:rFonts w:ascii="GT America" w:hAnsi="GT America"/>
                <w:sz w:val="18"/>
                <w:szCs w:val="20"/>
              </w:rPr>
              <w:t>Datum)</w:t>
            </w:r>
          </w:p>
          <w:p w14:paraId="1F988858" w14:textId="77777777" w:rsidR="000556AD" w:rsidRPr="00F651D5" w:rsidRDefault="000556AD" w:rsidP="003B5690">
            <w:pPr>
              <w:rPr>
                <w:rFonts w:ascii="GT America" w:hAnsi="GT America"/>
                <w:sz w:val="18"/>
                <w:szCs w:val="20"/>
              </w:rPr>
            </w:pPr>
          </w:p>
          <w:p w14:paraId="39B3637F" w14:textId="77777777" w:rsidR="000556AD" w:rsidRPr="00F651D5" w:rsidRDefault="000556AD" w:rsidP="003B5690">
            <w:pPr>
              <w:rPr>
                <w:rFonts w:ascii="GT America" w:hAnsi="GT America"/>
                <w:sz w:val="18"/>
                <w:szCs w:val="20"/>
              </w:rPr>
            </w:pPr>
          </w:p>
          <w:p w14:paraId="31FCDC93" w14:textId="77777777" w:rsidR="000556AD" w:rsidRPr="00F651D5" w:rsidRDefault="000556AD" w:rsidP="003B5690">
            <w:pPr>
              <w:rPr>
                <w:rFonts w:ascii="GT America" w:hAnsi="GT America"/>
                <w:sz w:val="18"/>
                <w:szCs w:val="20"/>
              </w:rPr>
            </w:pPr>
          </w:p>
          <w:p w14:paraId="4CA6BA49" w14:textId="77777777" w:rsidR="000556AD" w:rsidRPr="00F651D5" w:rsidRDefault="000556AD" w:rsidP="003B5690">
            <w:pPr>
              <w:pBdr>
                <w:bottom w:val="single" w:sz="12" w:space="1" w:color="auto"/>
              </w:pBdr>
              <w:rPr>
                <w:rFonts w:ascii="GT America" w:hAnsi="GT America"/>
                <w:sz w:val="18"/>
                <w:szCs w:val="20"/>
              </w:rPr>
            </w:pPr>
          </w:p>
          <w:p w14:paraId="334555EA" w14:textId="208608F7" w:rsidR="000556AD" w:rsidRPr="00F651D5" w:rsidRDefault="0013593C" w:rsidP="003B5690">
            <w:pPr>
              <w:rPr>
                <w:rFonts w:ascii="GT America" w:hAnsi="GT America"/>
                <w:sz w:val="18"/>
                <w:szCs w:val="20"/>
              </w:rPr>
            </w:pPr>
            <w:r w:rsidRPr="0013593C">
              <w:rPr>
                <w:rFonts w:ascii="GT America" w:hAnsi="GT America"/>
                <w:sz w:val="18"/>
                <w:szCs w:val="20"/>
                <w:highlight w:val="yellow"/>
              </w:rPr>
              <w:t xml:space="preserve">Max </w:t>
            </w:r>
            <w:proofErr w:type="spellStart"/>
            <w:r w:rsidRPr="0013593C">
              <w:rPr>
                <w:rFonts w:ascii="GT America" w:hAnsi="GT America"/>
                <w:sz w:val="18"/>
                <w:szCs w:val="20"/>
                <w:highlight w:val="yellow"/>
              </w:rPr>
              <w:t>Musterman</w:t>
            </w:r>
            <w:proofErr w:type="spellEnd"/>
          </w:p>
          <w:p w14:paraId="05FDD238" w14:textId="77777777" w:rsidR="000556AD" w:rsidRPr="00F651D5" w:rsidRDefault="000556AD" w:rsidP="003B5690">
            <w:pPr>
              <w:rPr>
                <w:rFonts w:ascii="GT America" w:hAnsi="GT America"/>
                <w:sz w:val="18"/>
                <w:szCs w:val="20"/>
              </w:rPr>
            </w:pPr>
            <w:r w:rsidRPr="00F651D5">
              <w:rPr>
                <w:rFonts w:ascii="GT America" w:hAnsi="GT America"/>
                <w:sz w:val="18"/>
                <w:szCs w:val="20"/>
              </w:rPr>
              <w:t>(Auftraggeber)</w:t>
            </w:r>
          </w:p>
        </w:tc>
      </w:tr>
    </w:tbl>
    <w:p w14:paraId="5AE0F7F5" w14:textId="77777777" w:rsidR="000556AD" w:rsidRDefault="000556AD" w:rsidP="000556AD">
      <w:pPr>
        <w:pStyle w:val="Page1Info"/>
        <w:spacing w:line="276" w:lineRule="auto"/>
        <w:ind w:left="360"/>
        <w:rPr>
          <w:rFonts w:ascii="GT America" w:hAnsi="GT America" w:cs="Arial"/>
          <w:sz w:val="22"/>
        </w:rPr>
      </w:pPr>
    </w:p>
    <w:p w14:paraId="03956014" w14:textId="77777777" w:rsidR="000556AD" w:rsidRDefault="000556AD" w:rsidP="000556AD">
      <w:pPr>
        <w:pStyle w:val="Page1Info"/>
        <w:spacing w:line="276" w:lineRule="auto"/>
        <w:ind w:left="360"/>
        <w:rPr>
          <w:rFonts w:ascii="GT America" w:hAnsi="GT America" w:cs="Arial"/>
          <w:sz w:val="22"/>
        </w:rPr>
      </w:pPr>
    </w:p>
    <w:p w14:paraId="14938C3A" w14:textId="77777777" w:rsidR="000556AD" w:rsidRDefault="000556AD" w:rsidP="000556AD">
      <w:pPr>
        <w:pStyle w:val="Page1Info"/>
        <w:spacing w:line="276" w:lineRule="auto"/>
        <w:ind w:left="360"/>
        <w:rPr>
          <w:rFonts w:ascii="GT America" w:hAnsi="GT America" w:cs="Arial"/>
          <w:sz w:val="22"/>
        </w:rPr>
      </w:pPr>
    </w:p>
    <w:p w14:paraId="7B773FF1" w14:textId="77777777" w:rsidR="000556AD" w:rsidRDefault="000556AD" w:rsidP="000556AD">
      <w:pPr>
        <w:pStyle w:val="Page1Info"/>
        <w:spacing w:line="276" w:lineRule="auto"/>
        <w:ind w:left="360"/>
        <w:rPr>
          <w:rFonts w:ascii="GT America" w:hAnsi="GT America" w:cs="Arial"/>
          <w:sz w:val="22"/>
        </w:rPr>
      </w:pPr>
    </w:p>
    <w:p w14:paraId="28DD0D91" w14:textId="77777777" w:rsidR="000556AD" w:rsidRDefault="000556AD" w:rsidP="000556AD">
      <w:pPr>
        <w:pStyle w:val="Page1Info"/>
        <w:spacing w:line="276" w:lineRule="auto"/>
        <w:ind w:left="360"/>
        <w:rPr>
          <w:rFonts w:ascii="GT America" w:hAnsi="GT America" w:cs="Arial"/>
          <w:sz w:val="22"/>
        </w:rPr>
      </w:pPr>
    </w:p>
    <w:p w14:paraId="5BC325C0" w14:textId="0002972D" w:rsidR="00240287" w:rsidRPr="00B05E70" w:rsidRDefault="00240287" w:rsidP="0023421A">
      <w:pPr>
        <w:pStyle w:val="Page1Info"/>
        <w:spacing w:line="276" w:lineRule="auto"/>
        <w:ind w:left="0"/>
        <w:rPr>
          <w:rFonts w:ascii="GT America" w:hAnsi="GT America" w:cs="Arial"/>
          <w:sz w:val="22"/>
        </w:rPr>
      </w:pPr>
    </w:p>
    <w:sectPr w:rsidR="00240287" w:rsidRPr="00B05E70" w:rsidSect="009076E5">
      <w:headerReference w:type="default" r:id="rId8"/>
      <w:footerReference w:type="default" r:id="rId9"/>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F5DF" w14:textId="77777777" w:rsidR="00A41A3E" w:rsidRDefault="00A41A3E" w:rsidP="009076E5">
      <w:r>
        <w:separator/>
      </w:r>
    </w:p>
  </w:endnote>
  <w:endnote w:type="continuationSeparator" w:id="0">
    <w:p w14:paraId="3BAF2E75" w14:textId="77777777" w:rsidR="00A41A3E" w:rsidRDefault="00A41A3E" w:rsidP="009076E5">
      <w:r>
        <w:continuationSeparator/>
      </w:r>
    </w:p>
  </w:endnote>
  <w:endnote w:type="continuationNotice" w:id="1">
    <w:p w14:paraId="7B86F5C2" w14:textId="77777777" w:rsidR="00A41A3E" w:rsidRDefault="00A41A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T America">
    <w:altName w:val="Calibri"/>
    <w:panose1 w:val="020B0604020202020204"/>
    <w:charset w:val="00"/>
    <w:family w:val="auto"/>
    <w:pitch w:val="variable"/>
    <w:sig w:usb0="00000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ArialMT">
    <w:altName w:val="Arial"/>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A8479C" w:rsidRPr="005861FD" w14:paraId="6DF54508" w14:textId="77777777" w:rsidTr="00BB29C7">
      <w:tc>
        <w:tcPr>
          <w:tcW w:w="9066" w:type="dxa"/>
          <w:gridSpan w:val="6"/>
        </w:tcPr>
        <w:p w14:paraId="7420CCDE" w14:textId="77777777" w:rsidR="00A8479C" w:rsidRPr="00385B7E" w:rsidRDefault="00A8479C"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Pr>
              <w:color w:val="4472C4" w:themeColor="accent1"/>
              <w:sz w:val="15"/>
              <w:szCs w:val="15"/>
            </w:rPr>
            <w:t>lbert-Schweitzer-Straße 56</w:t>
          </w:r>
          <w:r w:rsidRPr="00385B7E">
            <w:rPr>
              <w:color w:val="4472C4" w:themeColor="accent1"/>
              <w:sz w:val="15"/>
              <w:szCs w:val="15"/>
            </w:rPr>
            <w:t xml:space="preserve"> | 8</w:t>
          </w:r>
          <w:r>
            <w:rPr>
              <w:color w:val="4472C4" w:themeColor="accent1"/>
              <w:sz w:val="15"/>
              <w:szCs w:val="15"/>
            </w:rPr>
            <w:t>1735</w:t>
          </w:r>
          <w:r w:rsidRPr="00385B7E">
            <w:rPr>
              <w:color w:val="4472C4" w:themeColor="accent1"/>
              <w:sz w:val="15"/>
              <w:szCs w:val="15"/>
            </w:rPr>
            <w:t xml:space="preserve"> </w:t>
          </w:r>
          <w:r>
            <w:rPr>
              <w:color w:val="4472C4" w:themeColor="accent1"/>
              <w:sz w:val="15"/>
              <w:szCs w:val="15"/>
            </w:rPr>
            <w:t>München</w:t>
          </w:r>
        </w:p>
        <w:p w14:paraId="296049A0" w14:textId="77777777" w:rsidR="00A8479C" w:rsidRPr="00385B7E" w:rsidRDefault="00A8479C" w:rsidP="00C13230">
          <w:pPr>
            <w:pStyle w:val="StandardWeb"/>
            <w:spacing w:before="0" w:beforeAutospacing="0" w:after="0" w:afterAutospacing="0"/>
            <w:jc w:val="center"/>
            <w:rPr>
              <w:color w:val="4472C4" w:themeColor="accent1"/>
              <w:sz w:val="16"/>
              <w:szCs w:val="16"/>
            </w:rPr>
          </w:pPr>
          <w:r w:rsidRPr="00385B7E">
            <w:rPr>
              <w:color w:val="4472C4" w:themeColor="accent1"/>
              <w:sz w:val="15"/>
              <w:szCs w:val="15"/>
            </w:rPr>
            <w:t xml:space="preserve">Tel.: +49 176 22570962 | </w:t>
          </w:r>
          <w:proofErr w:type="spellStart"/>
          <w:r w:rsidRPr="00385B7E">
            <w:rPr>
              <w:color w:val="4472C4" w:themeColor="accent1"/>
              <w:sz w:val="15"/>
              <w:szCs w:val="15"/>
            </w:rPr>
            <w:t>E-mail</w:t>
          </w:r>
          <w:proofErr w:type="spellEnd"/>
          <w:r w:rsidRPr="00385B7E">
            <w:rPr>
              <w:color w:val="4472C4" w:themeColor="accent1"/>
              <w:sz w:val="15"/>
              <w:szCs w:val="15"/>
            </w:rPr>
            <w:t xml:space="preserve">: </w:t>
          </w:r>
          <w:r w:rsidRPr="003943DB">
            <w:rPr>
              <w:color w:val="4472C4" w:themeColor="accent1"/>
              <w:sz w:val="15"/>
              <w:szCs w:val="15"/>
            </w:rPr>
            <w:t>office</w:t>
          </w:r>
          <w:r w:rsidRPr="00385B7E">
            <w:rPr>
              <w:color w:val="4472C4" w:themeColor="accent1"/>
              <w:sz w:val="15"/>
              <w:szCs w:val="15"/>
            </w:rPr>
            <w:t>@g</w:t>
          </w:r>
          <w:r>
            <w:rPr>
              <w:color w:val="4472C4" w:themeColor="accent1"/>
              <w:sz w:val="15"/>
              <w:szCs w:val="15"/>
            </w:rPr>
            <w:t>med-health</w:t>
          </w:r>
          <w:r w:rsidRPr="00385B7E">
            <w:rPr>
              <w:color w:val="4472C4" w:themeColor="accent1"/>
              <w:sz w:val="15"/>
              <w:szCs w:val="15"/>
            </w:rPr>
            <w:t>.com</w:t>
          </w:r>
        </w:p>
      </w:tc>
    </w:tr>
    <w:tr w:rsidR="00A8479C" w:rsidRPr="005861FD" w14:paraId="2BA82CB2" w14:textId="77777777" w:rsidTr="001B23C8">
      <w:tc>
        <w:tcPr>
          <w:tcW w:w="1283" w:type="dxa"/>
        </w:tcPr>
        <w:p w14:paraId="75662FCD" w14:textId="77777777" w:rsidR="00A8479C" w:rsidRPr="005861FD" w:rsidRDefault="00A8479C" w:rsidP="009076E5">
          <w:pPr>
            <w:rPr>
              <w:rFonts w:ascii="Arial" w:hAnsi="Arial" w:cs="Arial"/>
              <w:sz w:val="10"/>
              <w:szCs w:val="10"/>
            </w:rPr>
          </w:pPr>
        </w:p>
      </w:tc>
      <w:tc>
        <w:tcPr>
          <w:tcW w:w="1551" w:type="dxa"/>
        </w:tcPr>
        <w:p w14:paraId="6C44BAE3" w14:textId="77777777" w:rsidR="00A8479C" w:rsidRDefault="00A8479C" w:rsidP="009076E5">
          <w:pPr>
            <w:rPr>
              <w:rFonts w:ascii="Arial" w:hAnsi="Arial" w:cs="Arial"/>
              <w:sz w:val="10"/>
              <w:szCs w:val="10"/>
            </w:rPr>
          </w:pPr>
        </w:p>
      </w:tc>
      <w:tc>
        <w:tcPr>
          <w:tcW w:w="709" w:type="dxa"/>
        </w:tcPr>
        <w:p w14:paraId="23C29A91" w14:textId="77777777" w:rsidR="00A8479C" w:rsidRDefault="00A8479C" w:rsidP="009076E5">
          <w:pPr>
            <w:rPr>
              <w:rFonts w:ascii="Arial" w:hAnsi="Arial" w:cs="Arial"/>
              <w:sz w:val="10"/>
              <w:szCs w:val="10"/>
            </w:rPr>
          </w:pPr>
        </w:p>
      </w:tc>
      <w:tc>
        <w:tcPr>
          <w:tcW w:w="1985" w:type="dxa"/>
        </w:tcPr>
        <w:p w14:paraId="7BB06924" w14:textId="77777777" w:rsidR="00A8479C" w:rsidRDefault="00A8479C" w:rsidP="009076E5">
          <w:pPr>
            <w:rPr>
              <w:rFonts w:ascii="Arial" w:hAnsi="Arial" w:cs="Arial"/>
              <w:sz w:val="10"/>
              <w:szCs w:val="10"/>
            </w:rPr>
          </w:pPr>
        </w:p>
      </w:tc>
      <w:tc>
        <w:tcPr>
          <w:tcW w:w="1134" w:type="dxa"/>
        </w:tcPr>
        <w:p w14:paraId="39BE7A52" w14:textId="77777777" w:rsidR="00A8479C" w:rsidRPr="005861FD" w:rsidRDefault="00A8479C" w:rsidP="009076E5">
          <w:pPr>
            <w:rPr>
              <w:rFonts w:ascii="Arial" w:hAnsi="Arial" w:cs="Arial"/>
              <w:sz w:val="10"/>
              <w:szCs w:val="10"/>
            </w:rPr>
          </w:pPr>
        </w:p>
      </w:tc>
      <w:tc>
        <w:tcPr>
          <w:tcW w:w="2404" w:type="dxa"/>
        </w:tcPr>
        <w:p w14:paraId="5B677960" w14:textId="77777777" w:rsidR="00A8479C" w:rsidRPr="005861FD" w:rsidRDefault="00A8479C" w:rsidP="009076E5">
          <w:pPr>
            <w:rPr>
              <w:rFonts w:ascii="Arial" w:hAnsi="Arial" w:cs="Arial"/>
              <w:sz w:val="10"/>
              <w:szCs w:val="10"/>
            </w:rPr>
          </w:pPr>
        </w:p>
      </w:tc>
    </w:tr>
  </w:tbl>
  <w:sdt>
    <w:sdtPr>
      <w:rPr>
        <w:rStyle w:val="Seitenzahl"/>
      </w:rPr>
      <w:id w:val="592518654"/>
      <w:docPartObj>
        <w:docPartGallery w:val="Page Numbers (Bottom of Page)"/>
        <w:docPartUnique/>
      </w:docPartObj>
    </w:sdtPr>
    <w:sdtContent>
      <w:p w14:paraId="6DC773D1" w14:textId="77777777" w:rsidR="00A8479C" w:rsidRDefault="00A8479C"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7B2F9E3" w14:textId="77777777" w:rsidR="00A8479C" w:rsidRDefault="00A8479C">
    <w:pPr>
      <w:pStyle w:val="Fuzeile"/>
    </w:pPr>
    <w:r>
      <w:rPr>
        <w:noProof/>
      </w:rPr>
      <mc:AlternateContent>
        <mc:Choice Requires="wps">
          <w:drawing>
            <wp:anchor distT="0" distB="0" distL="114300" distR="114300" simplePos="0" relativeHeight="251664384" behindDoc="0" locked="0" layoutInCell="1" allowOverlap="1" wp14:anchorId="48292E97" wp14:editId="6EED2860">
              <wp:simplePos x="0" y="0"/>
              <wp:positionH relativeFrom="column">
                <wp:posOffset>47625</wp:posOffset>
              </wp:positionH>
              <wp:positionV relativeFrom="paragraph">
                <wp:posOffset>-328076</wp:posOffset>
              </wp:positionV>
              <wp:extent cx="5830570" cy="0"/>
              <wp:effectExtent l="0" t="0" r="11430" b="12700"/>
              <wp:wrapNone/>
              <wp:docPr id="1963762990" name="Gerade Verbindung 1963762990"/>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E7969" id="Gerade Verbindung 196376299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5.85pt" to="462.8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D6EnQ7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2E031" w14:textId="77777777" w:rsidR="00A41A3E" w:rsidRDefault="00A41A3E" w:rsidP="009076E5">
      <w:r>
        <w:separator/>
      </w:r>
    </w:p>
  </w:footnote>
  <w:footnote w:type="continuationSeparator" w:id="0">
    <w:p w14:paraId="2DC88560" w14:textId="77777777" w:rsidR="00A41A3E" w:rsidRDefault="00A41A3E" w:rsidP="009076E5">
      <w:r>
        <w:continuationSeparator/>
      </w:r>
    </w:p>
  </w:footnote>
  <w:footnote w:type="continuationNotice" w:id="1">
    <w:p w14:paraId="34EFEA2A" w14:textId="77777777" w:rsidR="00A41A3E" w:rsidRDefault="00A41A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FFA5" w14:textId="77777777" w:rsidR="008E176F" w:rsidRDefault="008E176F" w:rsidP="00134E4F">
    <w:pPr>
      <w:pStyle w:val="Kopfzeile"/>
      <w:rPr>
        <w:color w:val="C00000"/>
      </w:rPr>
    </w:pPr>
  </w:p>
  <w:p w14:paraId="289549D0" w14:textId="77777777" w:rsidR="008E176F" w:rsidRPr="009076E5" w:rsidRDefault="008E176F" w:rsidP="00134E4F">
    <w:pPr>
      <w:pStyle w:val="Kopfzeile"/>
      <w:rPr>
        <w:color w:val="C00000"/>
      </w:rPr>
    </w:pPr>
    <w:r>
      <w:rPr>
        <w:noProof/>
      </w:rPr>
      <mc:AlternateContent>
        <mc:Choice Requires="wps">
          <w:drawing>
            <wp:anchor distT="0" distB="0" distL="114300" distR="114300" simplePos="0" relativeHeight="251666432" behindDoc="0" locked="0" layoutInCell="1" allowOverlap="1" wp14:anchorId="023D878F" wp14:editId="0D862802">
              <wp:simplePos x="0" y="0"/>
              <wp:positionH relativeFrom="column">
                <wp:posOffset>0</wp:posOffset>
              </wp:positionH>
              <wp:positionV relativeFrom="paragraph">
                <wp:posOffset>-635</wp:posOffset>
              </wp:positionV>
              <wp:extent cx="5830957" cy="0"/>
              <wp:effectExtent l="0" t="0" r="11430" b="12700"/>
              <wp:wrapNone/>
              <wp:docPr id="565504897"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7DC9C6" id="Gerade Verbindung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94"/>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05D1544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9E83E8F"/>
    <w:multiLevelType w:val="hybridMultilevel"/>
    <w:tmpl w:val="95706782"/>
    <w:lvl w:ilvl="0" w:tplc="E2406D5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464CCD"/>
    <w:multiLevelType w:val="hybridMultilevel"/>
    <w:tmpl w:val="2B5E0C2A"/>
    <w:lvl w:ilvl="0" w:tplc="04070019">
      <w:start w:val="1"/>
      <w:numFmt w:val="lowerLetter"/>
      <w:lvlText w:val="%1."/>
      <w:lvlJc w:val="left"/>
      <w:pPr>
        <w:ind w:left="720" w:hanging="360"/>
      </w:pPr>
    </w:lvl>
    <w:lvl w:ilvl="1" w:tplc="2E3E5206">
      <w:start w:val="1"/>
      <w:numFmt w:val="upperRoman"/>
      <w:lvlText w:val="%2."/>
      <w:lvlJc w:val="left"/>
      <w:pPr>
        <w:ind w:left="1800" w:hanging="720"/>
      </w:pPr>
      <w:rPr>
        <w:rFonts w:hint="default"/>
      </w:rPr>
    </w:lvl>
    <w:lvl w:ilvl="2" w:tplc="0E088A7C">
      <w:start w:val="1"/>
      <w:numFmt w:val="upperRoman"/>
      <w:lvlText w:val="%3."/>
      <w:lvlJc w:val="left"/>
      <w:pPr>
        <w:ind w:left="2700" w:hanging="720"/>
      </w:pPr>
      <w:rPr>
        <w:rFonts w:hint="default"/>
      </w:rPr>
    </w:lvl>
    <w:lvl w:ilvl="3" w:tplc="0407000F" w:tentative="1">
      <w:start w:val="1"/>
      <w:numFmt w:val="decimal"/>
      <w:lvlText w:val="%4."/>
      <w:lvlJc w:val="left"/>
      <w:pPr>
        <w:ind w:left="2880" w:hanging="360"/>
      </w:pPr>
    </w:lvl>
    <w:lvl w:ilvl="4" w:tplc="04070019">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0C48C6"/>
    <w:multiLevelType w:val="multilevel"/>
    <w:tmpl w:val="0122E858"/>
    <w:lvl w:ilvl="0">
      <w:start w:val="1"/>
      <w:numFmt w:val="decimal"/>
      <w:lvlText w:val="%1."/>
      <w:lvlJc w:val="left"/>
      <w:pPr>
        <w:ind w:left="2073" w:hanging="360"/>
      </w:pPr>
      <w:rPr>
        <w:rFonts w:hint="default"/>
        <w:b w:val="0"/>
        <w:i w:val="0"/>
      </w:rPr>
    </w:lvl>
    <w:lvl w:ilvl="1">
      <w:start w:val="1"/>
      <w:numFmt w:val="upperLetter"/>
      <w:pStyle w:val="AufzhlungABC"/>
      <w:lvlText w:val="%2."/>
      <w:lvlJc w:val="left"/>
      <w:pPr>
        <w:ind w:left="5606"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5" w15:restartNumberingAfterBreak="0">
    <w:nsid w:val="11CA2A6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 w15:restartNumberingAfterBreak="0">
    <w:nsid w:val="20BD1984"/>
    <w:multiLevelType w:val="hybridMultilevel"/>
    <w:tmpl w:val="B718AC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9D069E"/>
    <w:multiLevelType w:val="hybridMultilevel"/>
    <w:tmpl w:val="AEB0053A"/>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8" w15:restartNumberingAfterBreak="0">
    <w:nsid w:val="334B10E9"/>
    <w:multiLevelType w:val="hybridMultilevel"/>
    <w:tmpl w:val="FA02D89C"/>
    <w:lvl w:ilvl="0" w:tplc="9C36717A">
      <w:numFmt w:val="bullet"/>
      <w:lvlText w:val="-"/>
      <w:lvlJc w:val="left"/>
      <w:pPr>
        <w:ind w:left="927" w:hanging="360"/>
      </w:pPr>
      <w:rPr>
        <w:rFonts w:ascii="GT America" w:eastAsiaTheme="minorHAnsi" w:hAnsi="GT America" w:cstheme="minorBidi"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9" w15:restartNumberingAfterBreak="0">
    <w:nsid w:val="34747ECC"/>
    <w:multiLevelType w:val="hybridMultilevel"/>
    <w:tmpl w:val="BE3817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1410B"/>
    <w:multiLevelType w:val="hybridMultilevel"/>
    <w:tmpl w:val="1C7C245C"/>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1297538"/>
    <w:multiLevelType w:val="hybridMultilevel"/>
    <w:tmpl w:val="757A3B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2545ABA"/>
    <w:multiLevelType w:val="hybridMultilevel"/>
    <w:tmpl w:val="68CCDD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B7864"/>
    <w:multiLevelType w:val="hybridMultilevel"/>
    <w:tmpl w:val="C71290A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6" w15:restartNumberingAfterBreak="0">
    <w:nsid w:val="43DD3454"/>
    <w:multiLevelType w:val="hybridMultilevel"/>
    <w:tmpl w:val="240073B0"/>
    <w:lvl w:ilvl="0" w:tplc="34C01B10">
      <w:numFmt w:val="bullet"/>
      <w:lvlText w:val="-"/>
      <w:lvlJc w:val="left"/>
      <w:pPr>
        <w:ind w:left="1647" w:hanging="360"/>
      </w:pPr>
      <w:rPr>
        <w:rFonts w:ascii="Arial" w:eastAsiaTheme="minorHAnsi" w:hAnsi="Arial" w:cs="Arial" w:hint="default"/>
        <w:b/>
      </w:rPr>
    </w:lvl>
    <w:lvl w:ilvl="1" w:tplc="04070003" w:tentative="1">
      <w:start w:val="1"/>
      <w:numFmt w:val="bullet"/>
      <w:lvlText w:val="o"/>
      <w:lvlJc w:val="left"/>
      <w:pPr>
        <w:ind w:left="2367" w:hanging="360"/>
      </w:pPr>
      <w:rPr>
        <w:rFonts w:ascii="Courier New" w:hAnsi="Courier New" w:cs="Courier New" w:hint="default"/>
      </w:rPr>
    </w:lvl>
    <w:lvl w:ilvl="2" w:tplc="04070005" w:tentative="1">
      <w:start w:val="1"/>
      <w:numFmt w:val="bullet"/>
      <w:lvlText w:val=""/>
      <w:lvlJc w:val="left"/>
      <w:pPr>
        <w:ind w:left="3087" w:hanging="360"/>
      </w:pPr>
      <w:rPr>
        <w:rFonts w:ascii="Wingdings" w:hAnsi="Wingdings" w:hint="default"/>
      </w:rPr>
    </w:lvl>
    <w:lvl w:ilvl="3" w:tplc="04070001" w:tentative="1">
      <w:start w:val="1"/>
      <w:numFmt w:val="bullet"/>
      <w:lvlText w:val=""/>
      <w:lvlJc w:val="left"/>
      <w:pPr>
        <w:ind w:left="3807" w:hanging="360"/>
      </w:pPr>
      <w:rPr>
        <w:rFonts w:ascii="Symbol" w:hAnsi="Symbol" w:hint="default"/>
      </w:rPr>
    </w:lvl>
    <w:lvl w:ilvl="4" w:tplc="04070003" w:tentative="1">
      <w:start w:val="1"/>
      <w:numFmt w:val="bullet"/>
      <w:lvlText w:val="o"/>
      <w:lvlJc w:val="left"/>
      <w:pPr>
        <w:ind w:left="4527" w:hanging="360"/>
      </w:pPr>
      <w:rPr>
        <w:rFonts w:ascii="Courier New" w:hAnsi="Courier New" w:cs="Courier New" w:hint="default"/>
      </w:rPr>
    </w:lvl>
    <w:lvl w:ilvl="5" w:tplc="04070005" w:tentative="1">
      <w:start w:val="1"/>
      <w:numFmt w:val="bullet"/>
      <w:lvlText w:val=""/>
      <w:lvlJc w:val="left"/>
      <w:pPr>
        <w:ind w:left="5247" w:hanging="360"/>
      </w:pPr>
      <w:rPr>
        <w:rFonts w:ascii="Wingdings" w:hAnsi="Wingdings" w:hint="default"/>
      </w:rPr>
    </w:lvl>
    <w:lvl w:ilvl="6" w:tplc="04070001" w:tentative="1">
      <w:start w:val="1"/>
      <w:numFmt w:val="bullet"/>
      <w:lvlText w:val=""/>
      <w:lvlJc w:val="left"/>
      <w:pPr>
        <w:ind w:left="5967" w:hanging="360"/>
      </w:pPr>
      <w:rPr>
        <w:rFonts w:ascii="Symbol" w:hAnsi="Symbol" w:hint="default"/>
      </w:rPr>
    </w:lvl>
    <w:lvl w:ilvl="7" w:tplc="04070003" w:tentative="1">
      <w:start w:val="1"/>
      <w:numFmt w:val="bullet"/>
      <w:lvlText w:val="o"/>
      <w:lvlJc w:val="left"/>
      <w:pPr>
        <w:ind w:left="6687" w:hanging="360"/>
      </w:pPr>
      <w:rPr>
        <w:rFonts w:ascii="Courier New" w:hAnsi="Courier New" w:cs="Courier New" w:hint="default"/>
      </w:rPr>
    </w:lvl>
    <w:lvl w:ilvl="8" w:tplc="04070005" w:tentative="1">
      <w:start w:val="1"/>
      <w:numFmt w:val="bullet"/>
      <w:lvlText w:val=""/>
      <w:lvlJc w:val="left"/>
      <w:pPr>
        <w:ind w:left="7407" w:hanging="360"/>
      </w:pPr>
      <w:rPr>
        <w:rFonts w:ascii="Wingdings" w:hAnsi="Wingdings" w:hint="default"/>
      </w:rPr>
    </w:lvl>
  </w:abstractNum>
  <w:abstractNum w:abstractNumId="17" w15:restartNumberingAfterBreak="0">
    <w:nsid w:val="441B03C7"/>
    <w:multiLevelType w:val="hybridMultilevel"/>
    <w:tmpl w:val="3F446F58"/>
    <w:lvl w:ilvl="0" w:tplc="04070001">
      <w:start w:val="1"/>
      <w:numFmt w:val="bullet"/>
      <w:lvlText w:val=""/>
      <w:lvlJc w:val="left"/>
      <w:pPr>
        <w:ind w:left="1070"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8" w15:restartNumberingAfterBreak="0">
    <w:nsid w:val="457A2333"/>
    <w:multiLevelType w:val="hybridMultilevel"/>
    <w:tmpl w:val="04C08120"/>
    <w:lvl w:ilvl="0" w:tplc="34C01B10">
      <w:numFmt w:val="bullet"/>
      <w:lvlText w:val="-"/>
      <w:lvlJc w:val="left"/>
      <w:pPr>
        <w:ind w:left="1287" w:hanging="360"/>
      </w:pPr>
      <w:rPr>
        <w:rFonts w:ascii="Arial" w:eastAsiaTheme="minorHAnsi" w:hAnsi="Arial" w:cs="Arial" w:hint="default"/>
        <w:b/>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9" w15:restartNumberingAfterBreak="0">
    <w:nsid w:val="4A932EF3"/>
    <w:multiLevelType w:val="multilevel"/>
    <w:tmpl w:val="2B6C40DA"/>
    <w:lvl w:ilvl="0">
      <w:start w:val="1"/>
      <w:numFmt w:val="decimal"/>
      <w:pStyle w:val="H2"/>
      <w:lvlText w:val="%1."/>
      <w:lvlJc w:val="left"/>
      <w:pPr>
        <w:ind w:left="2073" w:hanging="360"/>
      </w:pPr>
      <w:rPr>
        <w:rFonts w:hint="default"/>
        <w:b w:val="0"/>
        <w:i w:val="0"/>
      </w:rPr>
    </w:lvl>
    <w:lvl w:ilvl="1">
      <w:start w:val="1"/>
      <w:numFmt w:val="decimal"/>
      <w:pStyle w:val="H3"/>
      <w:isLgl/>
      <w:lvlText w:val="%1.%2."/>
      <w:lvlJc w:val="left"/>
      <w:pPr>
        <w:ind w:left="7307"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433" w:hanging="720"/>
      </w:pPr>
      <w:rPr>
        <w:rFonts w:hint="default"/>
      </w:rPr>
    </w:lvl>
    <w:lvl w:ilvl="4">
      <w:start w:val="1"/>
      <w:numFmt w:val="decimal"/>
      <w:isLgl/>
      <w:lvlText w:val="%1.%2.%3.%4.%5."/>
      <w:lvlJc w:val="left"/>
      <w:pPr>
        <w:ind w:left="2793" w:hanging="1080"/>
      </w:pPr>
      <w:rPr>
        <w:rFonts w:hint="default"/>
      </w:rPr>
    </w:lvl>
    <w:lvl w:ilvl="5">
      <w:start w:val="1"/>
      <w:numFmt w:val="decimal"/>
      <w:isLgl/>
      <w:lvlText w:val="%1.%2.%3.%4.%5.%6."/>
      <w:lvlJc w:val="left"/>
      <w:pPr>
        <w:ind w:left="2793" w:hanging="1080"/>
      </w:pPr>
      <w:rPr>
        <w:rFonts w:hint="default"/>
      </w:rPr>
    </w:lvl>
    <w:lvl w:ilvl="6">
      <w:start w:val="1"/>
      <w:numFmt w:val="decimal"/>
      <w:isLgl/>
      <w:lvlText w:val="%1.%2.%3.%4.%5.%6.%7."/>
      <w:lvlJc w:val="left"/>
      <w:pPr>
        <w:ind w:left="3153" w:hanging="1440"/>
      </w:pPr>
      <w:rPr>
        <w:rFonts w:hint="default"/>
      </w:rPr>
    </w:lvl>
    <w:lvl w:ilvl="7">
      <w:start w:val="1"/>
      <w:numFmt w:val="decimal"/>
      <w:isLgl/>
      <w:lvlText w:val="%1.%2.%3.%4.%5.%6.%7.%8."/>
      <w:lvlJc w:val="left"/>
      <w:pPr>
        <w:ind w:left="3153" w:hanging="1440"/>
      </w:pPr>
      <w:rPr>
        <w:rFonts w:hint="default"/>
      </w:rPr>
    </w:lvl>
    <w:lvl w:ilvl="8">
      <w:start w:val="1"/>
      <w:numFmt w:val="decimal"/>
      <w:isLgl/>
      <w:lvlText w:val="%1.%2.%3.%4.%5.%6.%7.%8.%9."/>
      <w:lvlJc w:val="left"/>
      <w:pPr>
        <w:ind w:left="3153" w:hanging="1440"/>
      </w:pPr>
      <w:rPr>
        <w:rFonts w:hint="default"/>
      </w:rPr>
    </w:lvl>
  </w:abstractNum>
  <w:abstractNum w:abstractNumId="20" w15:restartNumberingAfterBreak="0">
    <w:nsid w:val="4CD01115"/>
    <w:multiLevelType w:val="hybridMultilevel"/>
    <w:tmpl w:val="0096C466"/>
    <w:lvl w:ilvl="0" w:tplc="A42CB4B4">
      <w:start w:val="13"/>
      <w:numFmt w:val="decimal"/>
      <w:lvlText w:val="%1."/>
      <w:lvlJc w:val="left"/>
      <w:pPr>
        <w:ind w:left="644" w:hanging="360"/>
      </w:pPr>
      <w:rPr>
        <w:rFonts w:hint="default"/>
      </w:rPr>
    </w:lvl>
    <w:lvl w:ilvl="1" w:tplc="04070019">
      <w:start w:val="1"/>
      <w:numFmt w:val="lowerLetter"/>
      <w:lvlText w:val="%2."/>
      <w:lvlJc w:val="left"/>
      <w:pPr>
        <w:ind w:left="1364" w:hanging="360"/>
      </w:pPr>
    </w:lvl>
    <w:lvl w:ilvl="2" w:tplc="0407001B">
      <w:start w:val="1"/>
      <w:numFmt w:val="lowerRoman"/>
      <w:lvlText w:val="%3."/>
      <w:lvlJc w:val="right"/>
      <w:pPr>
        <w:ind w:left="2084" w:hanging="180"/>
      </w:pPr>
    </w:lvl>
    <w:lvl w:ilvl="3" w:tplc="0407000F">
      <w:start w:val="1"/>
      <w:numFmt w:val="decimal"/>
      <w:lvlText w:val="%4."/>
      <w:lvlJc w:val="left"/>
      <w:pPr>
        <w:ind w:left="2804" w:hanging="360"/>
      </w:pPr>
    </w:lvl>
    <w:lvl w:ilvl="4" w:tplc="04070019">
      <w:start w:val="1"/>
      <w:numFmt w:val="lowerLetter"/>
      <w:lvlText w:val="%5."/>
      <w:lvlJc w:val="left"/>
      <w:pPr>
        <w:ind w:left="3479" w:hanging="360"/>
      </w:pPr>
    </w:lvl>
    <w:lvl w:ilvl="5" w:tplc="0407001B">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1"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9333C"/>
    <w:multiLevelType w:val="hybridMultilevel"/>
    <w:tmpl w:val="86D8B0FA"/>
    <w:lvl w:ilvl="0" w:tplc="84A2AECA">
      <w:start w:val="1"/>
      <w:numFmt w:val="bullet"/>
      <w:lvlText w:val=""/>
      <w:lvlJc w:val="left"/>
      <w:pPr>
        <w:ind w:left="1004" w:hanging="360"/>
      </w:pPr>
      <w:rPr>
        <w:rFonts w:ascii="Symbol" w:hAnsi="Symbol" w:hint="default"/>
      </w:rPr>
    </w:lvl>
    <w:lvl w:ilvl="1" w:tplc="0A4C595E">
      <w:start w:val="1"/>
      <w:numFmt w:val="bullet"/>
      <w:pStyle w:val="Bulletstrich"/>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3569F3"/>
    <w:multiLevelType w:val="multilevel"/>
    <w:tmpl w:val="58A8BE5A"/>
    <w:lvl w:ilvl="0">
      <w:start w:val="1"/>
      <w:numFmt w:val="none"/>
      <w:suff w:val="nothing"/>
      <w:lvlText w:val=" "/>
      <w:lvlJc w:val="left"/>
      <w:pPr>
        <w:ind w:left="-1134" w:firstLine="0"/>
      </w:pPr>
      <w:rPr>
        <w:rFonts w:hint="default"/>
        <w:sz w:val="40"/>
      </w:rPr>
    </w:lvl>
    <w:lvl w:ilvl="1">
      <w:start w:val="2"/>
      <w:numFmt w:val="upperRoman"/>
      <w:pStyle w:val="H1"/>
      <w:lvlText w:val="%2."/>
      <w:lvlJc w:val="left"/>
      <w:pPr>
        <w:ind w:left="0" w:hanging="1588"/>
      </w:pPr>
      <w:rPr>
        <w:rFonts w:hint="default"/>
      </w:rPr>
    </w:lvl>
    <w:lvl w:ilvl="2">
      <w:start w:val="1"/>
      <w:numFmt w:val="decimal"/>
      <w:lvlText w:val="  %2.%3"/>
      <w:lvlJc w:val="left"/>
      <w:pPr>
        <w:ind w:left="0" w:hanging="1134"/>
      </w:pPr>
      <w:rPr>
        <w:rFonts w:hint="default"/>
      </w:rPr>
    </w:lvl>
    <w:lvl w:ilvl="3">
      <w:start w:val="1"/>
      <w:numFmt w:val="decimal"/>
      <w:lvlText w:val="%2.%3.%4"/>
      <w:lvlJc w:val="left"/>
      <w:pPr>
        <w:ind w:left="907" w:hanging="907"/>
      </w:pPr>
      <w:rPr>
        <w:rFonts w:hint="default"/>
      </w:rPr>
    </w:lvl>
    <w:lvl w:ilvl="4">
      <w:start w:val="1"/>
      <w:numFmt w:val="decimal"/>
      <w:lvlText w:val="%2.%3.%4.%5"/>
      <w:lvlJc w:val="left"/>
      <w:pPr>
        <w:ind w:left="907" w:hanging="907"/>
      </w:pPr>
      <w:rPr>
        <w:rFonts w:hint="default"/>
      </w:rPr>
    </w:lvl>
    <w:lvl w:ilvl="5">
      <w:start w:val="1"/>
      <w:numFmt w:val="decimal"/>
      <w:lvlText w:val="%2.%3.%4.%5.%6"/>
      <w:lvlJc w:val="left"/>
      <w:pPr>
        <w:ind w:left="284" w:hanging="1418"/>
      </w:pPr>
      <w:rPr>
        <w:rFonts w:hint="default"/>
      </w:rPr>
    </w:lvl>
    <w:lvl w:ilvl="6">
      <w:start w:val="1"/>
      <w:numFmt w:val="decimal"/>
      <w:lvlText w:val="%2.%3.%4.%5.%6.%7"/>
      <w:lvlJc w:val="left"/>
      <w:pPr>
        <w:ind w:left="284" w:hanging="1418"/>
      </w:pPr>
      <w:rPr>
        <w:rFonts w:hint="default"/>
      </w:rPr>
    </w:lvl>
    <w:lvl w:ilvl="7">
      <w:start w:val="1"/>
      <w:numFmt w:val="decimal"/>
      <w:lvlText w:val="%2.%3.%4.%5.%6.%7.%8"/>
      <w:lvlJc w:val="left"/>
      <w:pPr>
        <w:ind w:left="0" w:hanging="1134"/>
      </w:pPr>
      <w:rPr>
        <w:rFonts w:hint="default"/>
      </w:rPr>
    </w:lvl>
    <w:lvl w:ilvl="8">
      <w:start w:val="1"/>
      <w:numFmt w:val="decimal"/>
      <w:lvlText w:val="%2.%3.%4.%5.%6.%7.%8.%9"/>
      <w:lvlJc w:val="left"/>
      <w:pPr>
        <w:ind w:left="0" w:hanging="1134"/>
      </w:pPr>
      <w:rPr>
        <w:rFonts w:hint="default"/>
      </w:rPr>
    </w:lvl>
  </w:abstractNum>
  <w:abstractNum w:abstractNumId="24"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2437E8"/>
    <w:multiLevelType w:val="hybridMultilevel"/>
    <w:tmpl w:val="E140CEC6"/>
    <w:lvl w:ilvl="0" w:tplc="0407000F">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6" w15:restartNumberingAfterBreak="0">
    <w:nsid w:val="62354BC4"/>
    <w:multiLevelType w:val="hybridMultilevel"/>
    <w:tmpl w:val="C1DE03BA"/>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F5B15"/>
    <w:multiLevelType w:val="hybridMultilevel"/>
    <w:tmpl w:val="14486F1E"/>
    <w:lvl w:ilvl="0" w:tplc="34C01B10">
      <w:numFmt w:val="bullet"/>
      <w:lvlText w:val="-"/>
      <w:lvlJc w:val="left"/>
      <w:pPr>
        <w:ind w:left="1287" w:hanging="360"/>
      </w:pPr>
      <w:rPr>
        <w:rFonts w:ascii="Arial" w:eastAsiaTheme="minorHAnsi" w:hAnsi="Arial" w:cs="Arial" w:hint="default"/>
        <w:b/>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9" w15:restartNumberingAfterBreak="0">
    <w:nsid w:val="70D01EF2"/>
    <w:multiLevelType w:val="hybridMultilevel"/>
    <w:tmpl w:val="E7A8B5EE"/>
    <w:lvl w:ilvl="0" w:tplc="34C01B10">
      <w:numFmt w:val="bullet"/>
      <w:lvlText w:val="-"/>
      <w:lvlJc w:val="left"/>
      <w:pPr>
        <w:ind w:left="720" w:hanging="360"/>
      </w:pPr>
      <w:rPr>
        <w:rFonts w:ascii="Arial" w:eastAsiaTheme="minorHAnsi" w:hAnsi="Arial" w:cs="Arial"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826855"/>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2628"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1" w15:restartNumberingAfterBreak="0">
    <w:nsid w:val="75B459CB"/>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1211"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7A4D2A63"/>
    <w:multiLevelType w:val="hybridMultilevel"/>
    <w:tmpl w:val="AB3CCCC4"/>
    <w:lvl w:ilvl="0" w:tplc="0407000F">
      <w:start w:val="1"/>
      <w:numFmt w:val="decimal"/>
      <w:lvlText w:val="%1."/>
      <w:lvlJc w:val="left"/>
      <w:pPr>
        <w:ind w:left="720" w:hanging="360"/>
      </w:pPr>
      <w:rPr>
        <w:rFonts w:hint="default"/>
      </w:rPr>
    </w:lvl>
    <w:lvl w:ilvl="1" w:tplc="19B827D2">
      <w:numFmt w:val="bullet"/>
      <w:lvlText w:val="•"/>
      <w:lvlJc w:val="left"/>
      <w:pPr>
        <w:ind w:left="1776" w:hanging="696"/>
      </w:pPr>
      <w:rPr>
        <w:rFonts w:ascii="Arial" w:eastAsiaTheme="minorHAnsi" w:hAnsi="Arial" w:cs="Arial"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F053FE1"/>
    <w:multiLevelType w:val="multilevel"/>
    <w:tmpl w:val="DBD6525A"/>
    <w:lvl w:ilvl="0">
      <w:start w:val="1"/>
      <w:numFmt w:val="decimal"/>
      <w:lvlText w:val="%1"/>
      <w:lvlJc w:val="left"/>
      <w:pPr>
        <w:ind w:left="360" w:hanging="360"/>
      </w:pPr>
      <w:rPr>
        <w:rFonts w:hint="default"/>
      </w:rPr>
    </w:lvl>
    <w:lvl w:ilvl="1">
      <w:start w:val="1"/>
      <w:numFmt w:val="decimal"/>
      <w:lvlText w:val="%2."/>
      <w:lvlJc w:val="left"/>
      <w:pPr>
        <w:ind w:left="927" w:hanging="360"/>
      </w:p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5."/>
      <w:lvlJc w:val="left"/>
      <w:pPr>
        <w:ind w:left="360" w:hanging="360"/>
      </w:p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656345024">
    <w:abstractNumId w:val="14"/>
  </w:num>
  <w:num w:numId="2" w16cid:durableId="1868135562">
    <w:abstractNumId w:val="21"/>
  </w:num>
  <w:num w:numId="3" w16cid:durableId="1934237222">
    <w:abstractNumId w:val="24"/>
  </w:num>
  <w:num w:numId="4" w16cid:durableId="894121031">
    <w:abstractNumId w:val="10"/>
  </w:num>
  <w:num w:numId="5" w16cid:durableId="1238440669">
    <w:abstractNumId w:val="27"/>
  </w:num>
  <w:num w:numId="6" w16cid:durableId="1127047034">
    <w:abstractNumId w:val="19"/>
  </w:num>
  <w:num w:numId="7" w16cid:durableId="954021833">
    <w:abstractNumId w:val="25"/>
  </w:num>
  <w:num w:numId="8" w16cid:durableId="1372263386">
    <w:abstractNumId w:val="17"/>
  </w:num>
  <w:num w:numId="9" w16cid:durableId="1943029321">
    <w:abstractNumId w:val="16"/>
  </w:num>
  <w:num w:numId="10" w16cid:durableId="56904716">
    <w:abstractNumId w:val="7"/>
  </w:num>
  <w:num w:numId="11" w16cid:durableId="1749425281">
    <w:abstractNumId w:val="11"/>
  </w:num>
  <w:num w:numId="12" w16cid:durableId="455217724">
    <w:abstractNumId w:val="18"/>
  </w:num>
  <w:num w:numId="13" w16cid:durableId="192689156">
    <w:abstractNumId w:val="15"/>
  </w:num>
  <w:num w:numId="14" w16cid:durableId="759521252">
    <w:abstractNumId w:val="28"/>
  </w:num>
  <w:num w:numId="15" w16cid:durableId="1254053777">
    <w:abstractNumId w:val="30"/>
  </w:num>
  <w:num w:numId="16" w16cid:durableId="88081898">
    <w:abstractNumId w:val="5"/>
  </w:num>
  <w:num w:numId="17" w16cid:durableId="369963830">
    <w:abstractNumId w:val="1"/>
  </w:num>
  <w:num w:numId="18" w16cid:durableId="110127800">
    <w:abstractNumId w:val="31"/>
  </w:num>
  <w:num w:numId="19" w16cid:durableId="612253263">
    <w:abstractNumId w:val="0"/>
  </w:num>
  <w:num w:numId="20" w16cid:durableId="1601718859">
    <w:abstractNumId w:val="33"/>
  </w:num>
  <w:num w:numId="21" w16cid:durableId="516233556">
    <w:abstractNumId w:val="26"/>
  </w:num>
  <w:num w:numId="22" w16cid:durableId="535897886">
    <w:abstractNumId w:val="29"/>
  </w:num>
  <w:num w:numId="23" w16cid:durableId="322898768">
    <w:abstractNumId w:val="23"/>
  </w:num>
  <w:num w:numId="24" w16cid:durableId="708606859">
    <w:abstractNumId w:val="4"/>
  </w:num>
  <w:num w:numId="25" w16cid:durableId="1536113212">
    <w:abstractNumId w:val="22"/>
  </w:num>
  <w:num w:numId="26" w16cid:durableId="2094428576">
    <w:abstractNumId w:val="20"/>
  </w:num>
  <w:num w:numId="27" w16cid:durableId="1112361617">
    <w:abstractNumId w:val="8"/>
  </w:num>
  <w:num w:numId="28" w16cid:durableId="828327209">
    <w:abstractNumId w:val="3"/>
  </w:num>
  <w:num w:numId="29" w16cid:durableId="1599946238">
    <w:abstractNumId w:val="2"/>
  </w:num>
  <w:num w:numId="30" w16cid:durableId="1132796367">
    <w:abstractNumId w:val="32"/>
  </w:num>
  <w:num w:numId="31" w16cid:durableId="1617977906">
    <w:abstractNumId w:val="9"/>
  </w:num>
  <w:num w:numId="32" w16cid:durableId="535048233">
    <w:abstractNumId w:val="6"/>
  </w:num>
  <w:num w:numId="33" w16cid:durableId="80030593">
    <w:abstractNumId w:val="12"/>
  </w:num>
  <w:num w:numId="34" w16cid:durableId="2017539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12"/>
    <w:rsid w:val="00002647"/>
    <w:rsid w:val="0000559A"/>
    <w:rsid w:val="00042C7C"/>
    <w:rsid w:val="0004627B"/>
    <w:rsid w:val="0005114C"/>
    <w:rsid w:val="000556AD"/>
    <w:rsid w:val="0006374E"/>
    <w:rsid w:val="000652DE"/>
    <w:rsid w:val="00073B63"/>
    <w:rsid w:val="000777A7"/>
    <w:rsid w:val="000838AF"/>
    <w:rsid w:val="00083DC5"/>
    <w:rsid w:val="0008511B"/>
    <w:rsid w:val="00086801"/>
    <w:rsid w:val="000903AD"/>
    <w:rsid w:val="00095676"/>
    <w:rsid w:val="000960EC"/>
    <w:rsid w:val="000A780C"/>
    <w:rsid w:val="000C432A"/>
    <w:rsid w:val="000D08A5"/>
    <w:rsid w:val="000E48B4"/>
    <w:rsid w:val="000E6BB9"/>
    <w:rsid w:val="000F4614"/>
    <w:rsid w:val="000F6EB9"/>
    <w:rsid w:val="00107A18"/>
    <w:rsid w:val="00111880"/>
    <w:rsid w:val="001223CD"/>
    <w:rsid w:val="00134E4F"/>
    <w:rsid w:val="0013593C"/>
    <w:rsid w:val="00140332"/>
    <w:rsid w:val="00141284"/>
    <w:rsid w:val="0014464F"/>
    <w:rsid w:val="00144CB8"/>
    <w:rsid w:val="00167062"/>
    <w:rsid w:val="001704F7"/>
    <w:rsid w:val="00173A0E"/>
    <w:rsid w:val="00182A10"/>
    <w:rsid w:val="00185A1E"/>
    <w:rsid w:val="00196FCB"/>
    <w:rsid w:val="001A5CB1"/>
    <w:rsid w:val="001B23C8"/>
    <w:rsid w:val="001B2D3E"/>
    <w:rsid w:val="001D1BFB"/>
    <w:rsid w:val="001D6C50"/>
    <w:rsid w:val="001E387D"/>
    <w:rsid w:val="001E7421"/>
    <w:rsid w:val="002004AD"/>
    <w:rsid w:val="00201B55"/>
    <w:rsid w:val="00206BD6"/>
    <w:rsid w:val="00221493"/>
    <w:rsid w:val="00224E9D"/>
    <w:rsid w:val="0023421A"/>
    <w:rsid w:val="0023432C"/>
    <w:rsid w:val="00237ADD"/>
    <w:rsid w:val="00237F10"/>
    <w:rsid w:val="00240287"/>
    <w:rsid w:val="00241C10"/>
    <w:rsid w:val="00247861"/>
    <w:rsid w:val="00261C1F"/>
    <w:rsid w:val="002719A3"/>
    <w:rsid w:val="002732D4"/>
    <w:rsid w:val="002747FB"/>
    <w:rsid w:val="00274A5C"/>
    <w:rsid w:val="002751DE"/>
    <w:rsid w:val="002877E0"/>
    <w:rsid w:val="0029546E"/>
    <w:rsid w:val="0029590B"/>
    <w:rsid w:val="002B1532"/>
    <w:rsid w:val="002D17A3"/>
    <w:rsid w:val="002D1ECF"/>
    <w:rsid w:val="002D3A6B"/>
    <w:rsid w:val="002D7403"/>
    <w:rsid w:val="002E0990"/>
    <w:rsid w:val="002E6CCC"/>
    <w:rsid w:val="002F48E6"/>
    <w:rsid w:val="0030378A"/>
    <w:rsid w:val="00305B27"/>
    <w:rsid w:val="003111BE"/>
    <w:rsid w:val="00315D89"/>
    <w:rsid w:val="003447B0"/>
    <w:rsid w:val="00346CBC"/>
    <w:rsid w:val="00351D0C"/>
    <w:rsid w:val="00354712"/>
    <w:rsid w:val="00374FB6"/>
    <w:rsid w:val="00376427"/>
    <w:rsid w:val="00385B7E"/>
    <w:rsid w:val="003913B9"/>
    <w:rsid w:val="003943DB"/>
    <w:rsid w:val="003A1A2B"/>
    <w:rsid w:val="003A5BF0"/>
    <w:rsid w:val="003A656C"/>
    <w:rsid w:val="003B2EB3"/>
    <w:rsid w:val="003B7CD5"/>
    <w:rsid w:val="003D0F59"/>
    <w:rsid w:val="003F38B3"/>
    <w:rsid w:val="00415DA2"/>
    <w:rsid w:val="0042673B"/>
    <w:rsid w:val="00434E34"/>
    <w:rsid w:val="004414BA"/>
    <w:rsid w:val="00455B3B"/>
    <w:rsid w:val="00461C0D"/>
    <w:rsid w:val="00467928"/>
    <w:rsid w:val="00471586"/>
    <w:rsid w:val="00492349"/>
    <w:rsid w:val="004A24F4"/>
    <w:rsid w:val="004B512D"/>
    <w:rsid w:val="004B531A"/>
    <w:rsid w:val="004C2F35"/>
    <w:rsid w:val="004D1739"/>
    <w:rsid w:val="004D52EE"/>
    <w:rsid w:val="004E29C1"/>
    <w:rsid w:val="004E46F1"/>
    <w:rsid w:val="004F6906"/>
    <w:rsid w:val="0050340B"/>
    <w:rsid w:val="0050798E"/>
    <w:rsid w:val="005162EE"/>
    <w:rsid w:val="005171F2"/>
    <w:rsid w:val="0053751E"/>
    <w:rsid w:val="00540B19"/>
    <w:rsid w:val="005418E7"/>
    <w:rsid w:val="0054738B"/>
    <w:rsid w:val="005630B3"/>
    <w:rsid w:val="00567C18"/>
    <w:rsid w:val="00577BFD"/>
    <w:rsid w:val="005861FD"/>
    <w:rsid w:val="005A5C50"/>
    <w:rsid w:val="005B05B9"/>
    <w:rsid w:val="005B3281"/>
    <w:rsid w:val="005B524D"/>
    <w:rsid w:val="005C2218"/>
    <w:rsid w:val="005D4DB4"/>
    <w:rsid w:val="005F1998"/>
    <w:rsid w:val="00603B6F"/>
    <w:rsid w:val="00606BE5"/>
    <w:rsid w:val="00617820"/>
    <w:rsid w:val="00632C77"/>
    <w:rsid w:val="00636D0A"/>
    <w:rsid w:val="006405B3"/>
    <w:rsid w:val="00642981"/>
    <w:rsid w:val="00644372"/>
    <w:rsid w:val="0064582E"/>
    <w:rsid w:val="006549DE"/>
    <w:rsid w:val="00657677"/>
    <w:rsid w:val="00657F0D"/>
    <w:rsid w:val="006612F7"/>
    <w:rsid w:val="00674866"/>
    <w:rsid w:val="006755E1"/>
    <w:rsid w:val="00685718"/>
    <w:rsid w:val="00692EC8"/>
    <w:rsid w:val="006B489D"/>
    <w:rsid w:val="006C5374"/>
    <w:rsid w:val="006C658E"/>
    <w:rsid w:val="006C6D25"/>
    <w:rsid w:val="006D1104"/>
    <w:rsid w:val="006D5147"/>
    <w:rsid w:val="006D66C9"/>
    <w:rsid w:val="006E6C64"/>
    <w:rsid w:val="006F2198"/>
    <w:rsid w:val="007001CC"/>
    <w:rsid w:val="007078AA"/>
    <w:rsid w:val="00712E57"/>
    <w:rsid w:val="00732322"/>
    <w:rsid w:val="00732FF2"/>
    <w:rsid w:val="00776109"/>
    <w:rsid w:val="007922AA"/>
    <w:rsid w:val="00795726"/>
    <w:rsid w:val="007B160F"/>
    <w:rsid w:val="007B4743"/>
    <w:rsid w:val="007B7521"/>
    <w:rsid w:val="007C4DD1"/>
    <w:rsid w:val="008068F6"/>
    <w:rsid w:val="00806AF4"/>
    <w:rsid w:val="008215C9"/>
    <w:rsid w:val="00831E1C"/>
    <w:rsid w:val="008368FC"/>
    <w:rsid w:val="00842A45"/>
    <w:rsid w:val="00844C3B"/>
    <w:rsid w:val="00850F7B"/>
    <w:rsid w:val="008519B3"/>
    <w:rsid w:val="008532FC"/>
    <w:rsid w:val="00876D42"/>
    <w:rsid w:val="008979CB"/>
    <w:rsid w:val="008A08EE"/>
    <w:rsid w:val="008A0BE7"/>
    <w:rsid w:val="008A474B"/>
    <w:rsid w:val="008D5A18"/>
    <w:rsid w:val="008E176F"/>
    <w:rsid w:val="008F56DA"/>
    <w:rsid w:val="00905587"/>
    <w:rsid w:val="009076E5"/>
    <w:rsid w:val="00925FAD"/>
    <w:rsid w:val="0093727F"/>
    <w:rsid w:val="0094519E"/>
    <w:rsid w:val="009557EE"/>
    <w:rsid w:val="009574FF"/>
    <w:rsid w:val="00962A62"/>
    <w:rsid w:val="00965D58"/>
    <w:rsid w:val="00971E6C"/>
    <w:rsid w:val="009852EB"/>
    <w:rsid w:val="009952B9"/>
    <w:rsid w:val="0099744C"/>
    <w:rsid w:val="009A7845"/>
    <w:rsid w:val="009B7F50"/>
    <w:rsid w:val="009C0E3B"/>
    <w:rsid w:val="009C363F"/>
    <w:rsid w:val="009D0E3A"/>
    <w:rsid w:val="009D350B"/>
    <w:rsid w:val="009D3ABD"/>
    <w:rsid w:val="009D4D10"/>
    <w:rsid w:val="009F4485"/>
    <w:rsid w:val="00A02E26"/>
    <w:rsid w:val="00A05D2B"/>
    <w:rsid w:val="00A365EF"/>
    <w:rsid w:val="00A41A3E"/>
    <w:rsid w:val="00A5506C"/>
    <w:rsid w:val="00A656F2"/>
    <w:rsid w:val="00A72D18"/>
    <w:rsid w:val="00A75415"/>
    <w:rsid w:val="00A76A3D"/>
    <w:rsid w:val="00A8479C"/>
    <w:rsid w:val="00A85809"/>
    <w:rsid w:val="00A950D1"/>
    <w:rsid w:val="00AB0DA0"/>
    <w:rsid w:val="00AB1A1B"/>
    <w:rsid w:val="00AB2F5B"/>
    <w:rsid w:val="00AB7500"/>
    <w:rsid w:val="00AC44E0"/>
    <w:rsid w:val="00AC7D45"/>
    <w:rsid w:val="00AD2907"/>
    <w:rsid w:val="00AD58E9"/>
    <w:rsid w:val="00AE05C4"/>
    <w:rsid w:val="00AE328F"/>
    <w:rsid w:val="00AE3EE1"/>
    <w:rsid w:val="00AF18D5"/>
    <w:rsid w:val="00AF1A8A"/>
    <w:rsid w:val="00B05E70"/>
    <w:rsid w:val="00B17310"/>
    <w:rsid w:val="00B24CFC"/>
    <w:rsid w:val="00B25836"/>
    <w:rsid w:val="00B33691"/>
    <w:rsid w:val="00B44130"/>
    <w:rsid w:val="00B446C8"/>
    <w:rsid w:val="00B70500"/>
    <w:rsid w:val="00B724FE"/>
    <w:rsid w:val="00B77996"/>
    <w:rsid w:val="00B80FDC"/>
    <w:rsid w:val="00B96286"/>
    <w:rsid w:val="00BA5D08"/>
    <w:rsid w:val="00BB0FE6"/>
    <w:rsid w:val="00BB11AF"/>
    <w:rsid w:val="00BB6525"/>
    <w:rsid w:val="00BB72F3"/>
    <w:rsid w:val="00BC16E9"/>
    <w:rsid w:val="00BC316D"/>
    <w:rsid w:val="00BD410B"/>
    <w:rsid w:val="00BE2090"/>
    <w:rsid w:val="00BE29B1"/>
    <w:rsid w:val="00BE6469"/>
    <w:rsid w:val="00BF03C2"/>
    <w:rsid w:val="00C020E8"/>
    <w:rsid w:val="00C1196C"/>
    <w:rsid w:val="00C13230"/>
    <w:rsid w:val="00C14A35"/>
    <w:rsid w:val="00C169BC"/>
    <w:rsid w:val="00C17285"/>
    <w:rsid w:val="00C17679"/>
    <w:rsid w:val="00C20360"/>
    <w:rsid w:val="00C216A0"/>
    <w:rsid w:val="00C245DD"/>
    <w:rsid w:val="00C3390C"/>
    <w:rsid w:val="00C3694F"/>
    <w:rsid w:val="00C54D9F"/>
    <w:rsid w:val="00C6048A"/>
    <w:rsid w:val="00C616D7"/>
    <w:rsid w:val="00C6193B"/>
    <w:rsid w:val="00C624DB"/>
    <w:rsid w:val="00C758B9"/>
    <w:rsid w:val="00C87293"/>
    <w:rsid w:val="00C91609"/>
    <w:rsid w:val="00C93F95"/>
    <w:rsid w:val="00C97537"/>
    <w:rsid w:val="00C97856"/>
    <w:rsid w:val="00CA077F"/>
    <w:rsid w:val="00CA490F"/>
    <w:rsid w:val="00CA50BD"/>
    <w:rsid w:val="00CA7AF8"/>
    <w:rsid w:val="00CB38D0"/>
    <w:rsid w:val="00CF31E7"/>
    <w:rsid w:val="00CF5C56"/>
    <w:rsid w:val="00D012FF"/>
    <w:rsid w:val="00D136A4"/>
    <w:rsid w:val="00D15E57"/>
    <w:rsid w:val="00D17D5F"/>
    <w:rsid w:val="00D229F9"/>
    <w:rsid w:val="00D46B60"/>
    <w:rsid w:val="00D71B49"/>
    <w:rsid w:val="00D856BF"/>
    <w:rsid w:val="00D919FB"/>
    <w:rsid w:val="00DA5164"/>
    <w:rsid w:val="00DA6218"/>
    <w:rsid w:val="00DB76D5"/>
    <w:rsid w:val="00DC426F"/>
    <w:rsid w:val="00DC736E"/>
    <w:rsid w:val="00DD46CB"/>
    <w:rsid w:val="00DE4561"/>
    <w:rsid w:val="00DF09C8"/>
    <w:rsid w:val="00E06829"/>
    <w:rsid w:val="00E1168F"/>
    <w:rsid w:val="00E14047"/>
    <w:rsid w:val="00E16A2A"/>
    <w:rsid w:val="00E256A6"/>
    <w:rsid w:val="00E26416"/>
    <w:rsid w:val="00E300D3"/>
    <w:rsid w:val="00E30B81"/>
    <w:rsid w:val="00E33B29"/>
    <w:rsid w:val="00E43890"/>
    <w:rsid w:val="00E43C73"/>
    <w:rsid w:val="00E44ABC"/>
    <w:rsid w:val="00E634CB"/>
    <w:rsid w:val="00E65B7C"/>
    <w:rsid w:val="00E66CC8"/>
    <w:rsid w:val="00E72B48"/>
    <w:rsid w:val="00E8029D"/>
    <w:rsid w:val="00E80B48"/>
    <w:rsid w:val="00E871D1"/>
    <w:rsid w:val="00E93D69"/>
    <w:rsid w:val="00E957BF"/>
    <w:rsid w:val="00EA105C"/>
    <w:rsid w:val="00EA59A0"/>
    <w:rsid w:val="00ED7121"/>
    <w:rsid w:val="00EE7155"/>
    <w:rsid w:val="00EF076D"/>
    <w:rsid w:val="00EF40D7"/>
    <w:rsid w:val="00F01EE5"/>
    <w:rsid w:val="00F02B3B"/>
    <w:rsid w:val="00F0737C"/>
    <w:rsid w:val="00F1031A"/>
    <w:rsid w:val="00F1322B"/>
    <w:rsid w:val="00F25B14"/>
    <w:rsid w:val="00F3224E"/>
    <w:rsid w:val="00F32DFD"/>
    <w:rsid w:val="00F32E44"/>
    <w:rsid w:val="00F35C51"/>
    <w:rsid w:val="00F406F6"/>
    <w:rsid w:val="00F41746"/>
    <w:rsid w:val="00F445C3"/>
    <w:rsid w:val="00F45FBB"/>
    <w:rsid w:val="00F4694D"/>
    <w:rsid w:val="00F607C9"/>
    <w:rsid w:val="00F6134E"/>
    <w:rsid w:val="00F61F61"/>
    <w:rsid w:val="00F651D5"/>
    <w:rsid w:val="00F75853"/>
    <w:rsid w:val="00F83512"/>
    <w:rsid w:val="00F904AD"/>
    <w:rsid w:val="00F96DE1"/>
    <w:rsid w:val="00F97FC2"/>
    <w:rsid w:val="00FA7E56"/>
    <w:rsid w:val="00FB1BE0"/>
    <w:rsid w:val="00FC6D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F2A9"/>
  <w15:chartTrackingRefBased/>
  <w15:docId w15:val="{2E77F039-EE4E-B140-8DC0-AC0BB754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4712"/>
    <w:pPr>
      <w:keepNext/>
      <w:keepLines/>
      <w:spacing w:line="280" w:lineRule="exact"/>
      <w:jc w:val="center"/>
      <w:outlineLvl w:val="0"/>
    </w:pPr>
    <w:rPr>
      <w:rFonts w:ascii="Arial" w:eastAsiaTheme="majorEastAsia" w:hAnsi="Arial" w:cstheme="majorBidi"/>
      <w:b/>
      <w:kern w:val="2"/>
      <w:sz w:val="22"/>
      <w:szCs w:val="40"/>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 w:type="paragraph" w:styleId="HTMLVorformatiert">
    <w:name w:val="HTML Preformatted"/>
    <w:basedOn w:val="Standard"/>
    <w:link w:val="HTMLVorformatiertZchn"/>
    <w:uiPriority w:val="99"/>
    <w:semiHidden/>
    <w:unhideWhenUsed/>
    <w:rsid w:val="003A5BF0"/>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3A5BF0"/>
    <w:rPr>
      <w:rFonts w:ascii="Consolas" w:hAnsi="Consolas" w:cs="Consolas"/>
      <w:sz w:val="20"/>
      <w:szCs w:val="20"/>
    </w:rPr>
  </w:style>
  <w:style w:type="paragraph" w:customStyle="1" w:styleId="Page1Info">
    <w:name w:val="Page1_Info"/>
    <w:basedOn w:val="Standard"/>
    <w:qFormat/>
    <w:rsid w:val="00354712"/>
    <w:pPr>
      <w:spacing w:line="233" w:lineRule="auto"/>
      <w:ind w:left="993"/>
    </w:pPr>
    <w:rPr>
      <w:sz w:val="20"/>
      <w:szCs w:val="22"/>
    </w:rPr>
  </w:style>
  <w:style w:type="character" w:customStyle="1" w:styleId="berschrift1Zchn">
    <w:name w:val="Überschrift 1 Zchn"/>
    <w:basedOn w:val="Absatz-Standardschriftart"/>
    <w:link w:val="berschrift1"/>
    <w:uiPriority w:val="9"/>
    <w:rsid w:val="00354712"/>
    <w:rPr>
      <w:rFonts w:ascii="Arial" w:eastAsiaTheme="majorEastAsia" w:hAnsi="Arial" w:cstheme="majorBidi"/>
      <w:b/>
      <w:kern w:val="2"/>
      <w:sz w:val="22"/>
      <w:szCs w:val="40"/>
      <w14:ligatures w14:val="standardContextual"/>
    </w:rPr>
  </w:style>
  <w:style w:type="paragraph" w:styleId="Listenabsatz">
    <w:name w:val="List Paragraph"/>
    <w:basedOn w:val="Standard"/>
    <w:link w:val="ListenabsatzZchn"/>
    <w:uiPriority w:val="34"/>
    <w:qFormat/>
    <w:rsid w:val="00354712"/>
    <w:pPr>
      <w:spacing w:line="280" w:lineRule="exact"/>
      <w:ind w:left="720"/>
      <w:contextualSpacing/>
      <w:jc w:val="both"/>
    </w:pPr>
    <w:rPr>
      <w:rFonts w:ascii="Arial" w:hAnsi="Arial"/>
      <w:kern w:val="2"/>
      <w:sz w:val="22"/>
      <w14:ligatures w14:val="standardContextual"/>
    </w:rPr>
  </w:style>
  <w:style w:type="character" w:customStyle="1" w:styleId="ListenabsatzZchn">
    <w:name w:val="Listenabsatz Zchn"/>
    <w:basedOn w:val="Absatz-Standardschriftart"/>
    <w:link w:val="Listenabsatz"/>
    <w:uiPriority w:val="34"/>
    <w:rsid w:val="00354712"/>
    <w:rPr>
      <w:rFonts w:ascii="Arial" w:hAnsi="Arial"/>
      <w:kern w:val="2"/>
      <w:sz w:val="22"/>
      <w14:ligatures w14:val="standardContextual"/>
    </w:rPr>
  </w:style>
  <w:style w:type="paragraph" w:customStyle="1" w:styleId="H3">
    <w:name w:val="H3"/>
    <w:basedOn w:val="Standard"/>
    <w:qFormat/>
    <w:rsid w:val="00354712"/>
    <w:pPr>
      <w:numPr>
        <w:ilvl w:val="1"/>
        <w:numId w:val="6"/>
      </w:numPr>
      <w:spacing w:line="233" w:lineRule="auto"/>
      <w:ind w:left="5606"/>
    </w:pPr>
    <w:rPr>
      <w:rFonts w:ascii="GT America" w:eastAsia="GT America" w:hAnsi="GT America" w:cs="Times New Roman"/>
      <w:sz w:val="20"/>
      <w:szCs w:val="20"/>
    </w:rPr>
  </w:style>
  <w:style w:type="paragraph" w:customStyle="1" w:styleId="H2">
    <w:name w:val="H2"/>
    <w:basedOn w:val="Standard"/>
    <w:qFormat/>
    <w:rsid w:val="00354712"/>
    <w:pPr>
      <w:numPr>
        <w:numId w:val="6"/>
      </w:numPr>
      <w:spacing w:line="233" w:lineRule="auto"/>
    </w:pPr>
    <w:rPr>
      <w:rFonts w:ascii="GT America" w:eastAsia="GT America" w:hAnsi="GT America" w:cs="Times New Roman"/>
      <w:caps/>
      <w:sz w:val="20"/>
      <w:szCs w:val="20"/>
      <w:u w:val="single"/>
      <w:lang w:val="en-US"/>
    </w:rPr>
  </w:style>
  <w:style w:type="character" w:styleId="Kommentarzeichen">
    <w:name w:val="annotation reference"/>
    <w:basedOn w:val="Absatz-Standardschriftart"/>
    <w:uiPriority w:val="99"/>
    <w:semiHidden/>
    <w:unhideWhenUsed/>
    <w:rsid w:val="00354712"/>
    <w:rPr>
      <w:sz w:val="16"/>
      <w:szCs w:val="16"/>
    </w:rPr>
  </w:style>
  <w:style w:type="paragraph" w:customStyle="1" w:styleId="Aufzhlungabc0">
    <w:name w:val="Aufzählung abc"/>
    <w:basedOn w:val="Standard"/>
    <w:qFormat/>
    <w:rsid w:val="004E29C1"/>
    <w:pPr>
      <w:spacing w:line="233" w:lineRule="auto"/>
      <w:jc w:val="both"/>
    </w:pPr>
    <w:rPr>
      <w:rFonts w:ascii="GT America" w:eastAsia="GT America" w:hAnsi="GT America" w:cs="Times New Roman"/>
      <w:sz w:val="16"/>
      <w:szCs w:val="20"/>
    </w:rPr>
  </w:style>
  <w:style w:type="paragraph" w:styleId="Kommentartext">
    <w:name w:val="annotation text"/>
    <w:basedOn w:val="Standard"/>
    <w:link w:val="KommentartextZchn"/>
    <w:uiPriority w:val="99"/>
    <w:unhideWhenUsed/>
    <w:rsid w:val="00F4694D"/>
    <w:pPr>
      <w:jc w:val="both"/>
    </w:pPr>
    <w:rPr>
      <w:rFonts w:ascii="Arial" w:hAnsi="Arial"/>
      <w:kern w:val="2"/>
      <w:sz w:val="20"/>
      <w:szCs w:val="20"/>
      <w14:ligatures w14:val="standardContextual"/>
    </w:rPr>
  </w:style>
  <w:style w:type="character" w:customStyle="1" w:styleId="KommentartextZchn">
    <w:name w:val="Kommentartext Zchn"/>
    <w:basedOn w:val="Absatz-Standardschriftart"/>
    <w:link w:val="Kommentartext"/>
    <w:uiPriority w:val="99"/>
    <w:rsid w:val="00F4694D"/>
    <w:rPr>
      <w:rFonts w:ascii="Arial" w:hAnsi="Arial"/>
      <w:kern w:val="2"/>
      <w:sz w:val="20"/>
      <w:szCs w:val="20"/>
      <w14:ligatures w14:val="standardContextual"/>
    </w:rPr>
  </w:style>
  <w:style w:type="paragraph" w:customStyle="1" w:styleId="H1">
    <w:name w:val="H1"/>
    <w:basedOn w:val="Standard"/>
    <w:qFormat/>
    <w:rsid w:val="00F3224E"/>
    <w:pPr>
      <w:numPr>
        <w:ilvl w:val="1"/>
        <w:numId w:val="23"/>
      </w:numPr>
      <w:tabs>
        <w:tab w:val="left" w:pos="567"/>
      </w:tabs>
      <w:spacing w:after="120" w:line="233" w:lineRule="auto"/>
      <w:outlineLvl w:val="1"/>
    </w:pPr>
    <w:rPr>
      <w:rFonts w:ascii="GT America" w:eastAsia="GT America" w:hAnsi="GT America" w:cs="Times New Roman"/>
      <w:sz w:val="32"/>
      <w:szCs w:val="32"/>
    </w:rPr>
  </w:style>
  <w:style w:type="paragraph" w:customStyle="1" w:styleId="Fliesstext">
    <w:name w:val="Fliesstext"/>
    <w:basedOn w:val="Standard"/>
    <w:qFormat/>
    <w:rsid w:val="00F3224E"/>
    <w:pPr>
      <w:spacing w:line="233" w:lineRule="auto"/>
      <w:jc w:val="both"/>
    </w:pPr>
    <w:rPr>
      <w:rFonts w:ascii="GT America" w:eastAsia="GT America" w:hAnsi="GT America" w:cs="Times New Roman"/>
      <w:sz w:val="20"/>
      <w:szCs w:val="20"/>
    </w:rPr>
  </w:style>
  <w:style w:type="paragraph" w:customStyle="1" w:styleId="AufzhlungABC">
    <w:name w:val="Aufzählung ABC"/>
    <w:basedOn w:val="H3"/>
    <w:qFormat/>
    <w:rsid w:val="00F3224E"/>
    <w:pPr>
      <w:numPr>
        <w:numId w:val="24"/>
      </w:numPr>
      <w:jc w:val="both"/>
    </w:pPr>
  </w:style>
  <w:style w:type="paragraph" w:customStyle="1" w:styleId="Bulletstrich">
    <w:name w:val="Bullet strich"/>
    <w:basedOn w:val="Standard"/>
    <w:qFormat/>
    <w:rsid w:val="00F3224E"/>
    <w:pPr>
      <w:numPr>
        <w:ilvl w:val="1"/>
        <w:numId w:val="25"/>
      </w:numPr>
      <w:tabs>
        <w:tab w:val="left" w:pos="284"/>
      </w:tabs>
      <w:spacing w:line="233" w:lineRule="auto"/>
      <w:ind w:left="567" w:hanging="283"/>
      <w:jc w:val="both"/>
    </w:pPr>
    <w:rPr>
      <w:rFonts w:ascii="GT America" w:eastAsia="GT America" w:hAnsi="GT America" w:cs="Times New Roman"/>
      <w:sz w:val="20"/>
      <w:szCs w:val="22"/>
      <w:lang w:eastAsia="de-DE"/>
    </w:rPr>
  </w:style>
  <w:style w:type="character" w:styleId="BesuchterLink">
    <w:name w:val="FollowedHyperlink"/>
    <w:basedOn w:val="Absatz-Standardschriftart"/>
    <w:uiPriority w:val="99"/>
    <w:semiHidden/>
    <w:unhideWhenUsed/>
    <w:rsid w:val="00F32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0760">
      <w:bodyDiv w:val="1"/>
      <w:marLeft w:val="0"/>
      <w:marRight w:val="0"/>
      <w:marTop w:val="0"/>
      <w:marBottom w:val="0"/>
      <w:divBdr>
        <w:top w:val="none" w:sz="0" w:space="0" w:color="auto"/>
        <w:left w:val="none" w:sz="0" w:space="0" w:color="auto"/>
        <w:bottom w:val="none" w:sz="0" w:space="0" w:color="auto"/>
        <w:right w:val="none" w:sz="0" w:space="0" w:color="auto"/>
      </w:divBdr>
      <w:divsChild>
        <w:div w:id="1250777574">
          <w:marLeft w:val="0"/>
          <w:marRight w:val="0"/>
          <w:marTop w:val="0"/>
          <w:marBottom w:val="0"/>
          <w:divBdr>
            <w:top w:val="none" w:sz="0" w:space="0" w:color="auto"/>
            <w:left w:val="none" w:sz="0" w:space="0" w:color="auto"/>
            <w:bottom w:val="none" w:sz="0" w:space="0" w:color="auto"/>
            <w:right w:val="none" w:sz="0" w:space="0" w:color="auto"/>
          </w:divBdr>
        </w:div>
        <w:div w:id="1204560152">
          <w:marLeft w:val="0"/>
          <w:marRight w:val="0"/>
          <w:marTop w:val="0"/>
          <w:marBottom w:val="0"/>
          <w:divBdr>
            <w:top w:val="none" w:sz="0" w:space="0" w:color="auto"/>
            <w:left w:val="none" w:sz="0" w:space="0" w:color="auto"/>
            <w:bottom w:val="none" w:sz="0" w:space="0" w:color="auto"/>
            <w:right w:val="none" w:sz="0" w:space="0" w:color="auto"/>
          </w:divBdr>
        </w:div>
        <w:div w:id="163326422">
          <w:marLeft w:val="0"/>
          <w:marRight w:val="0"/>
          <w:marTop w:val="0"/>
          <w:marBottom w:val="0"/>
          <w:divBdr>
            <w:top w:val="none" w:sz="0" w:space="0" w:color="auto"/>
            <w:left w:val="none" w:sz="0" w:space="0" w:color="auto"/>
            <w:bottom w:val="none" w:sz="0" w:space="0" w:color="auto"/>
            <w:right w:val="none" w:sz="0" w:space="0" w:color="auto"/>
          </w:divBdr>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892810287">
      <w:bodyDiv w:val="1"/>
      <w:marLeft w:val="0"/>
      <w:marRight w:val="0"/>
      <w:marTop w:val="0"/>
      <w:marBottom w:val="0"/>
      <w:divBdr>
        <w:top w:val="none" w:sz="0" w:space="0" w:color="auto"/>
        <w:left w:val="none" w:sz="0" w:space="0" w:color="auto"/>
        <w:bottom w:val="none" w:sz="0" w:space="0" w:color="auto"/>
        <w:right w:val="none" w:sz="0" w:space="0" w:color="auto"/>
      </w:divBdr>
      <w:divsChild>
        <w:div w:id="649134672">
          <w:marLeft w:val="0"/>
          <w:marRight w:val="0"/>
          <w:marTop w:val="0"/>
          <w:marBottom w:val="0"/>
          <w:divBdr>
            <w:top w:val="none" w:sz="0" w:space="0" w:color="auto"/>
            <w:left w:val="none" w:sz="0" w:space="0" w:color="auto"/>
            <w:bottom w:val="none" w:sz="0" w:space="0" w:color="auto"/>
            <w:right w:val="none" w:sz="0" w:space="0" w:color="auto"/>
          </w:divBdr>
          <w:divsChild>
            <w:div w:id="257564632">
              <w:marLeft w:val="0"/>
              <w:marRight w:val="0"/>
              <w:marTop w:val="0"/>
              <w:marBottom w:val="0"/>
              <w:divBdr>
                <w:top w:val="none" w:sz="0" w:space="0" w:color="auto"/>
                <w:left w:val="none" w:sz="0" w:space="0" w:color="auto"/>
                <w:bottom w:val="none" w:sz="0" w:space="0" w:color="auto"/>
                <w:right w:val="none" w:sz="0" w:space="0" w:color="auto"/>
              </w:divBdr>
              <w:divsChild>
                <w:div w:id="11610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0983">
      <w:bodyDiv w:val="1"/>
      <w:marLeft w:val="0"/>
      <w:marRight w:val="0"/>
      <w:marTop w:val="0"/>
      <w:marBottom w:val="0"/>
      <w:divBdr>
        <w:top w:val="none" w:sz="0" w:space="0" w:color="auto"/>
        <w:left w:val="none" w:sz="0" w:space="0" w:color="auto"/>
        <w:bottom w:val="none" w:sz="0" w:space="0" w:color="auto"/>
        <w:right w:val="none" w:sz="0" w:space="0" w:color="auto"/>
      </w:divBdr>
    </w:div>
    <w:div w:id="1186094918">
      <w:bodyDiv w:val="1"/>
      <w:marLeft w:val="0"/>
      <w:marRight w:val="0"/>
      <w:marTop w:val="0"/>
      <w:marBottom w:val="0"/>
      <w:divBdr>
        <w:top w:val="none" w:sz="0" w:space="0" w:color="auto"/>
        <w:left w:val="none" w:sz="0" w:space="0" w:color="auto"/>
        <w:bottom w:val="none" w:sz="0" w:space="0" w:color="auto"/>
        <w:right w:val="none" w:sz="0" w:space="0" w:color="auto"/>
      </w:divBdr>
      <w:divsChild>
        <w:div w:id="658656954">
          <w:marLeft w:val="0"/>
          <w:marRight w:val="0"/>
          <w:marTop w:val="0"/>
          <w:marBottom w:val="0"/>
          <w:divBdr>
            <w:top w:val="none" w:sz="0" w:space="0" w:color="auto"/>
            <w:left w:val="none" w:sz="0" w:space="0" w:color="auto"/>
            <w:bottom w:val="none" w:sz="0" w:space="0" w:color="auto"/>
            <w:right w:val="none" w:sz="0" w:space="0" w:color="auto"/>
          </w:divBdr>
          <w:divsChild>
            <w:div w:id="325785502">
              <w:marLeft w:val="0"/>
              <w:marRight w:val="0"/>
              <w:marTop w:val="0"/>
              <w:marBottom w:val="0"/>
              <w:divBdr>
                <w:top w:val="none" w:sz="0" w:space="0" w:color="auto"/>
                <w:left w:val="none" w:sz="0" w:space="0" w:color="auto"/>
                <w:bottom w:val="none" w:sz="0" w:space="0" w:color="auto"/>
                <w:right w:val="none" w:sz="0" w:space="0" w:color="auto"/>
              </w:divBdr>
              <w:divsChild>
                <w:div w:id="17491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0913">
      <w:bodyDiv w:val="1"/>
      <w:marLeft w:val="0"/>
      <w:marRight w:val="0"/>
      <w:marTop w:val="0"/>
      <w:marBottom w:val="0"/>
      <w:divBdr>
        <w:top w:val="none" w:sz="0" w:space="0" w:color="auto"/>
        <w:left w:val="none" w:sz="0" w:space="0" w:color="auto"/>
        <w:bottom w:val="none" w:sz="0" w:space="0" w:color="auto"/>
        <w:right w:val="none" w:sz="0" w:space="0" w:color="auto"/>
      </w:divBdr>
      <w:divsChild>
        <w:div w:id="2066374101">
          <w:marLeft w:val="0"/>
          <w:marRight w:val="0"/>
          <w:marTop w:val="0"/>
          <w:marBottom w:val="0"/>
          <w:divBdr>
            <w:top w:val="none" w:sz="0" w:space="0" w:color="auto"/>
            <w:left w:val="none" w:sz="0" w:space="0" w:color="auto"/>
            <w:bottom w:val="none" w:sz="0" w:space="0" w:color="auto"/>
            <w:right w:val="none" w:sz="0" w:space="0" w:color="auto"/>
          </w:divBdr>
          <w:divsChild>
            <w:div w:id="385447100">
              <w:marLeft w:val="0"/>
              <w:marRight w:val="0"/>
              <w:marTop w:val="0"/>
              <w:marBottom w:val="0"/>
              <w:divBdr>
                <w:top w:val="none" w:sz="0" w:space="0" w:color="auto"/>
                <w:left w:val="none" w:sz="0" w:space="0" w:color="auto"/>
                <w:bottom w:val="none" w:sz="0" w:space="0" w:color="auto"/>
                <w:right w:val="none" w:sz="0" w:space="0" w:color="auto"/>
              </w:divBdr>
              <w:divsChild>
                <w:div w:id="905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1745322">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45799">
      <w:bodyDiv w:val="1"/>
      <w:marLeft w:val="0"/>
      <w:marRight w:val="0"/>
      <w:marTop w:val="0"/>
      <w:marBottom w:val="0"/>
      <w:divBdr>
        <w:top w:val="none" w:sz="0" w:space="0" w:color="auto"/>
        <w:left w:val="none" w:sz="0" w:space="0" w:color="auto"/>
        <w:bottom w:val="none" w:sz="0" w:space="0" w:color="auto"/>
        <w:right w:val="none" w:sz="0" w:space="0" w:color="auto"/>
      </w:divBdr>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27637">
      <w:bodyDiv w:val="1"/>
      <w:marLeft w:val="0"/>
      <w:marRight w:val="0"/>
      <w:marTop w:val="0"/>
      <w:marBottom w:val="0"/>
      <w:divBdr>
        <w:top w:val="none" w:sz="0" w:space="0" w:color="auto"/>
        <w:left w:val="none" w:sz="0" w:space="0" w:color="auto"/>
        <w:bottom w:val="none" w:sz="0" w:space="0" w:color="auto"/>
        <w:right w:val="none" w:sz="0" w:space="0" w:color="auto"/>
      </w:divBdr>
      <w:divsChild>
        <w:div w:id="1404335739">
          <w:marLeft w:val="0"/>
          <w:marRight w:val="0"/>
          <w:marTop w:val="0"/>
          <w:marBottom w:val="0"/>
          <w:divBdr>
            <w:top w:val="none" w:sz="0" w:space="0" w:color="auto"/>
            <w:left w:val="none" w:sz="0" w:space="0" w:color="auto"/>
            <w:bottom w:val="none" w:sz="0" w:space="0" w:color="auto"/>
            <w:right w:val="none" w:sz="0" w:space="0" w:color="auto"/>
          </w:divBdr>
          <w:divsChild>
            <w:div w:id="2004508254">
              <w:marLeft w:val="0"/>
              <w:marRight w:val="0"/>
              <w:marTop w:val="0"/>
              <w:marBottom w:val="0"/>
              <w:divBdr>
                <w:top w:val="none" w:sz="0" w:space="0" w:color="auto"/>
                <w:left w:val="none" w:sz="0" w:space="0" w:color="auto"/>
                <w:bottom w:val="none" w:sz="0" w:space="0" w:color="auto"/>
                <w:right w:val="none" w:sz="0" w:space="0" w:color="auto"/>
              </w:divBdr>
              <w:divsChild>
                <w:div w:id="6857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5645">
      <w:bodyDiv w:val="1"/>
      <w:marLeft w:val="0"/>
      <w:marRight w:val="0"/>
      <w:marTop w:val="0"/>
      <w:marBottom w:val="0"/>
      <w:divBdr>
        <w:top w:val="none" w:sz="0" w:space="0" w:color="auto"/>
        <w:left w:val="none" w:sz="0" w:space="0" w:color="auto"/>
        <w:bottom w:val="none" w:sz="0" w:space="0" w:color="auto"/>
        <w:right w:val="none" w:sz="0" w:space="0" w:color="auto"/>
      </w:divBdr>
    </w:div>
    <w:div w:id="211112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Vorlage%20DE:RU%20Unverbindlicher%20Kostenvoranschlag%20Behandlung:&#1054;&#1088;&#1080;&#1077;&#1085;&#1090;&#1080;&#1088;&#1086;&#1074;&#1086;&#1095;&#1072;&#1085;&#1103;%20&#1089;&#1084;&#1077;&#1090;&#1072;%20&#1088;&#1072;&#1089;&#1093;&#1086;&#1076;&#1086;&#107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DE:RU Unverbindlicher Kostenvoranschlag Behandlung:Ориентировочаня смета расходов.dotx</Template>
  <TotalTime>0</TotalTime>
  <Pages>4</Pages>
  <Words>1088</Words>
  <Characters>6856</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Heorhii Hudiiev</dc:creator>
  <cp:keywords/>
  <dc:description/>
  <cp:lastModifiedBy>Heorhii Hudiiev</cp:lastModifiedBy>
  <cp:revision>3</cp:revision>
  <cp:lastPrinted>2025-03-26T01:06:00Z</cp:lastPrinted>
  <dcterms:created xsi:type="dcterms:W3CDTF">2025-12-09T13:37:00Z</dcterms:created>
  <dcterms:modified xsi:type="dcterms:W3CDTF">2025-12-09T13:38:00Z</dcterms:modified>
</cp:coreProperties>
</file>