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72" w:type="dxa"/>
        <w:tblInd w:w="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1776"/>
        <w:gridCol w:w="715"/>
        <w:gridCol w:w="1910"/>
        <w:gridCol w:w="1106"/>
        <w:gridCol w:w="2305"/>
      </w:tblGrid>
      <w:tr w:rsidR="00107A18" w:rsidRPr="009076E5" w14:paraId="3098B258" w14:textId="77777777" w:rsidTr="00107A18">
        <w:tc>
          <w:tcPr>
            <w:tcW w:w="1260" w:type="dxa"/>
          </w:tcPr>
          <w:p w14:paraId="0C7A3B5C" w14:textId="77777777" w:rsidR="009076E5" w:rsidRPr="00D136A4" w:rsidRDefault="009076E5">
            <w:pPr>
              <w:rPr>
                <w:rFonts w:ascii="Arial" w:hAnsi="Arial" w:cs="Arial"/>
                <w:sz w:val="16"/>
                <w:szCs w:val="16"/>
              </w:rPr>
            </w:pPr>
            <w:r w:rsidRPr="00D136A4">
              <w:rPr>
                <w:rFonts w:ascii="Arial" w:hAnsi="Arial" w:cs="Arial"/>
                <w:sz w:val="16"/>
                <w:szCs w:val="16"/>
              </w:rPr>
              <w:t>Date:</w:t>
            </w:r>
          </w:p>
        </w:tc>
        <w:tc>
          <w:tcPr>
            <w:tcW w:w="1776" w:type="dxa"/>
          </w:tcPr>
          <w:p w14:paraId="4843ED2C" w14:textId="69C4B3D1" w:rsidR="009076E5" w:rsidRPr="00D136A4" w:rsidRDefault="00BA1A6A">
            <w:pPr>
              <w:rPr>
                <w:rFonts w:ascii="Arial" w:hAnsi="Arial" w:cs="Arial"/>
                <w:sz w:val="16"/>
                <w:szCs w:val="16"/>
              </w:rPr>
            </w:pP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19</w:t>
            </w:r>
            <w:r w:rsidR="000E2725" w:rsidRPr="00BA1A6A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11</w:t>
            </w:r>
            <w:r w:rsidR="000E2725" w:rsidRPr="00BA1A6A">
              <w:rPr>
                <w:rFonts w:ascii="Arial" w:hAnsi="Arial" w:cs="Arial"/>
                <w:sz w:val="16"/>
                <w:szCs w:val="16"/>
                <w:highlight w:val="yellow"/>
              </w:rPr>
              <w:t>.202</w:t>
            </w:r>
            <w:r w:rsidR="00050489" w:rsidRPr="00BA1A6A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715" w:type="dxa"/>
          </w:tcPr>
          <w:p w14:paraId="70EE8606" w14:textId="77777777" w:rsidR="009076E5" w:rsidRPr="00D136A4" w:rsidRDefault="00107A1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Pages:</w:t>
            </w:r>
          </w:p>
        </w:tc>
        <w:tc>
          <w:tcPr>
            <w:tcW w:w="1910" w:type="dxa"/>
          </w:tcPr>
          <w:p w14:paraId="09989A9B" w14:textId="77777777" w:rsidR="009076E5" w:rsidRPr="00905587" w:rsidRDefault="0090558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1A6A">
              <w:rPr>
                <w:rFonts w:ascii="Arial" w:hAnsi="Arial" w:cs="Arial"/>
                <w:sz w:val="16"/>
                <w:szCs w:val="16"/>
                <w:highlight w:val="yellow"/>
                <w:lang w:val="ru-RU"/>
              </w:rPr>
              <w:t>1</w:t>
            </w:r>
          </w:p>
        </w:tc>
        <w:tc>
          <w:tcPr>
            <w:tcW w:w="1106" w:type="dxa"/>
          </w:tcPr>
          <w:p w14:paraId="3E6FDA8A" w14:textId="77777777" w:rsidR="009076E5" w:rsidRPr="00D136A4" w:rsidRDefault="009076E5">
            <w:pPr>
              <w:rPr>
                <w:rFonts w:ascii="Arial" w:hAnsi="Arial" w:cs="Arial"/>
                <w:sz w:val="16"/>
                <w:szCs w:val="16"/>
              </w:rPr>
            </w:pPr>
            <w:r w:rsidRPr="00D136A4">
              <w:rPr>
                <w:rFonts w:ascii="Arial" w:hAnsi="Arial" w:cs="Arial"/>
                <w:sz w:val="16"/>
                <w:szCs w:val="16"/>
              </w:rPr>
              <w:t>Doc.-ID:</w:t>
            </w:r>
            <w:r w:rsidR="00DC736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05" w:type="dxa"/>
          </w:tcPr>
          <w:p w14:paraId="641FBCBE" w14:textId="1FC1C51D" w:rsidR="009076E5" w:rsidRPr="00D136A4" w:rsidRDefault="00050489">
            <w:pPr>
              <w:rPr>
                <w:rFonts w:ascii="Arial" w:hAnsi="Arial" w:cs="Arial"/>
                <w:sz w:val="16"/>
                <w:szCs w:val="16"/>
              </w:rPr>
            </w:pP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125</w:t>
            </w:r>
            <w:r w:rsidR="00BA1A6A" w:rsidRPr="00BA1A6A">
              <w:rPr>
                <w:rFonts w:ascii="Arial" w:hAnsi="Arial" w:cs="Arial"/>
                <w:sz w:val="16"/>
                <w:szCs w:val="16"/>
                <w:highlight w:val="yellow"/>
              </w:rPr>
              <w:t>1119</w:t>
            </w:r>
          </w:p>
        </w:tc>
      </w:tr>
      <w:tr w:rsidR="00107A18" w:rsidRPr="009076E5" w14:paraId="43F8DC6B" w14:textId="77777777" w:rsidTr="00107A18">
        <w:tc>
          <w:tcPr>
            <w:tcW w:w="1260" w:type="dxa"/>
          </w:tcPr>
          <w:p w14:paraId="6CFEB454" w14:textId="77777777" w:rsidR="009076E5" w:rsidRPr="00D136A4" w:rsidRDefault="009076E5">
            <w:pPr>
              <w:rPr>
                <w:rFonts w:ascii="Arial" w:hAnsi="Arial" w:cs="Arial"/>
                <w:sz w:val="16"/>
                <w:szCs w:val="16"/>
              </w:rPr>
            </w:pPr>
            <w:r w:rsidRPr="00D136A4">
              <w:rPr>
                <w:rFonts w:ascii="Arial" w:hAnsi="Arial" w:cs="Arial"/>
                <w:sz w:val="16"/>
                <w:szCs w:val="16"/>
              </w:rPr>
              <w:t>Originator:</w:t>
            </w:r>
          </w:p>
        </w:tc>
        <w:tc>
          <w:tcPr>
            <w:tcW w:w="1776" w:type="dxa"/>
          </w:tcPr>
          <w:p w14:paraId="0258FCF8" w14:textId="77777777" w:rsidR="009076E5" w:rsidRPr="00D136A4" w:rsidRDefault="00D136A4">
            <w:pPr>
              <w:rPr>
                <w:rFonts w:ascii="Arial" w:hAnsi="Arial" w:cs="Arial"/>
                <w:sz w:val="16"/>
                <w:szCs w:val="16"/>
              </w:rPr>
            </w:pP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Heorhii Hudiiev</w:t>
            </w:r>
          </w:p>
        </w:tc>
        <w:tc>
          <w:tcPr>
            <w:tcW w:w="715" w:type="dxa"/>
          </w:tcPr>
          <w:p w14:paraId="2AED72B6" w14:textId="77777777" w:rsidR="009076E5" w:rsidRPr="00D136A4" w:rsidRDefault="009076E5">
            <w:pPr>
              <w:rPr>
                <w:rFonts w:ascii="Arial" w:hAnsi="Arial" w:cs="Arial"/>
                <w:sz w:val="16"/>
                <w:szCs w:val="16"/>
              </w:rPr>
            </w:pPr>
            <w:r w:rsidRPr="00D136A4">
              <w:rPr>
                <w:rFonts w:ascii="Arial" w:hAnsi="Arial" w:cs="Arial"/>
                <w:sz w:val="16"/>
                <w:szCs w:val="16"/>
              </w:rPr>
              <w:t>For:</w:t>
            </w:r>
          </w:p>
        </w:tc>
        <w:tc>
          <w:tcPr>
            <w:tcW w:w="1910" w:type="dxa"/>
          </w:tcPr>
          <w:p w14:paraId="725687EF" w14:textId="6F2B7A83" w:rsidR="00905587" w:rsidRPr="00D136A4" w:rsidRDefault="00BA1A6A">
            <w:pPr>
              <w:rPr>
                <w:rFonts w:ascii="Arial" w:hAnsi="Arial" w:cs="Arial"/>
                <w:sz w:val="16"/>
                <w:szCs w:val="16"/>
              </w:rPr>
            </w:pP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Max</w:t>
            </w:r>
            <w:r w:rsidR="00050489" w:rsidRPr="00BA1A6A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M</w:t>
            </w:r>
            <w:r w:rsidRPr="00BA1A6A">
              <w:rPr>
                <w:rFonts w:ascii="Arial" w:hAnsi="Arial" w:cs="Arial"/>
                <w:sz w:val="16"/>
                <w:szCs w:val="16"/>
                <w:highlight w:val="yellow"/>
              </w:rPr>
              <w:t>usterman</w:t>
            </w:r>
          </w:p>
        </w:tc>
        <w:tc>
          <w:tcPr>
            <w:tcW w:w="1106" w:type="dxa"/>
          </w:tcPr>
          <w:p w14:paraId="7CA9C82B" w14:textId="77777777" w:rsidR="009076E5" w:rsidRPr="00D136A4" w:rsidRDefault="009076E5">
            <w:pPr>
              <w:rPr>
                <w:rFonts w:ascii="Arial" w:hAnsi="Arial" w:cs="Arial"/>
                <w:sz w:val="16"/>
                <w:szCs w:val="16"/>
              </w:rPr>
            </w:pPr>
            <w:r w:rsidRPr="00D136A4">
              <w:rPr>
                <w:rFonts w:ascii="Arial" w:hAnsi="Arial" w:cs="Arial"/>
                <w:sz w:val="16"/>
                <w:szCs w:val="16"/>
              </w:rPr>
              <w:t>Project:</w:t>
            </w:r>
          </w:p>
        </w:tc>
        <w:tc>
          <w:tcPr>
            <w:tcW w:w="2305" w:type="dxa"/>
          </w:tcPr>
          <w:p w14:paraId="18710C7D" w14:textId="77777777" w:rsidR="009076E5" w:rsidRPr="00D136A4" w:rsidRDefault="000E27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TB-V2</w:t>
            </w:r>
          </w:p>
        </w:tc>
      </w:tr>
    </w:tbl>
    <w:p w14:paraId="3D2CD9E0" w14:textId="77777777" w:rsidR="009076E5" w:rsidRDefault="00AB2F5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54366A8" wp14:editId="55C5F5ED">
                <wp:simplePos x="0" y="0"/>
                <wp:positionH relativeFrom="column">
                  <wp:posOffset>-894715</wp:posOffset>
                </wp:positionH>
                <wp:positionV relativeFrom="paragraph">
                  <wp:posOffset>-1138011</wp:posOffset>
                </wp:positionV>
                <wp:extent cx="212141" cy="10724083"/>
                <wp:effectExtent l="0" t="0" r="16510" b="762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0724083"/>
                        </a:xfrm>
                        <a:prstGeom prst="rect">
                          <a:avLst/>
                        </a:prstGeom>
                        <a:solidFill>
                          <a:srgbClr val="004BA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DCF9B" id="Rechteck 7" o:spid="_x0000_s1026" style="position:absolute;margin-left:-70.45pt;margin-top:-89.6pt;width:16.7pt;height:844.4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" fillcolor="#004bad" strokecolor="#1f3763 [1604]" strokeweight="1pt"/>
            </w:pict>
          </mc:Fallback>
        </mc:AlternateContent>
      </w:r>
      <w:r w:rsidR="0053751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785619" wp14:editId="718BBE1E">
                <wp:simplePos x="0" y="0"/>
                <wp:positionH relativeFrom="column">
                  <wp:posOffset>47735</wp:posOffset>
                </wp:positionH>
                <wp:positionV relativeFrom="paragraph">
                  <wp:posOffset>85725</wp:posOffset>
                </wp:positionV>
                <wp:extent cx="5830957" cy="0"/>
                <wp:effectExtent l="0" t="0" r="11430" b="1270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09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09E7FD" id="Gerade Verbindung 4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5pt,6.75pt" to="462.9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</w:p>
    <w:p w14:paraId="7CAF3A84" w14:textId="77777777" w:rsidR="00D136A4" w:rsidRDefault="00D136A4"/>
    <w:p w14:paraId="6964D97B" w14:textId="77777777" w:rsidR="000E2725" w:rsidRDefault="000E2725" w:rsidP="000E2725">
      <w:pPr>
        <w:pStyle w:val="StandardWeb"/>
        <w:spacing w:before="0" w:beforeAutospacing="0" w:after="0" w:afterAutospacing="0"/>
        <w:rPr>
          <w:rFonts w:ascii="ArialMT" w:hAnsi="ArialMT"/>
          <w:color w:val="000000" w:themeColor="text1"/>
          <w:sz w:val="16"/>
          <w:szCs w:val="16"/>
          <w:u w:val="single"/>
        </w:rPr>
      </w:pPr>
    </w:p>
    <w:p w14:paraId="5CF8235E" w14:textId="77777777" w:rsidR="000E2725" w:rsidRDefault="000E2725" w:rsidP="000E2725">
      <w:pPr>
        <w:pStyle w:val="StandardWeb"/>
        <w:spacing w:before="0" w:beforeAutospacing="0" w:after="0" w:afterAutospacing="0"/>
        <w:rPr>
          <w:rFonts w:ascii="ArialMT" w:hAnsi="ArialMT"/>
          <w:color w:val="000000" w:themeColor="text1"/>
          <w:sz w:val="16"/>
          <w:szCs w:val="16"/>
          <w:u w:val="single"/>
        </w:rPr>
      </w:pPr>
    </w:p>
    <w:p w14:paraId="3671A544" w14:textId="77777777" w:rsidR="000E2725" w:rsidRDefault="000E2725" w:rsidP="000E2725">
      <w:pPr>
        <w:pStyle w:val="StandardWeb"/>
        <w:spacing w:before="0" w:beforeAutospacing="0" w:after="0" w:afterAutospacing="0"/>
        <w:rPr>
          <w:rFonts w:ascii="ArialMT" w:hAnsi="ArialMT"/>
          <w:color w:val="000000" w:themeColor="text1"/>
          <w:sz w:val="16"/>
          <w:szCs w:val="16"/>
          <w:u w:val="single"/>
        </w:rPr>
      </w:pPr>
    </w:p>
    <w:p w14:paraId="40DDEC8F" w14:textId="77777777" w:rsidR="002F0770" w:rsidRPr="00097EF0" w:rsidRDefault="002F0770" w:rsidP="000E2725">
      <w:pPr>
        <w:pStyle w:val="StandardWeb"/>
        <w:spacing w:before="0" w:beforeAutospacing="0" w:after="0" w:afterAutospacing="0"/>
        <w:rPr>
          <w:rFonts w:ascii="Arial" w:hAnsi="Arial" w:cs="Arial"/>
          <w:color w:val="000000" w:themeColor="text1"/>
          <w:sz w:val="16"/>
          <w:szCs w:val="16"/>
          <w:u w:val="single"/>
        </w:rPr>
      </w:pPr>
      <w:r w:rsidRPr="00097EF0">
        <w:rPr>
          <w:rFonts w:ascii="Arial" w:hAnsi="Arial" w:cs="Arial"/>
          <w:color w:val="000000" w:themeColor="text1"/>
          <w:sz w:val="16"/>
          <w:szCs w:val="16"/>
          <w:u w:val="single"/>
        </w:rPr>
        <w:t>Heorhii Hudiiev, Albert-Schweitzer-Str. 56, 81735 München</w:t>
      </w:r>
    </w:p>
    <w:p w14:paraId="1CC8EF09" w14:textId="77777777" w:rsidR="002F0770" w:rsidRPr="00097EF0" w:rsidRDefault="002F0770" w:rsidP="000E2725">
      <w:pPr>
        <w:pStyle w:val="Standard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An die Bundespolizei / Grenzschutz</w:t>
      </w:r>
    </w:p>
    <w:p w14:paraId="6386F1E0" w14:textId="77777777" w:rsidR="000E2725" w:rsidRPr="00097EF0" w:rsidRDefault="000E2725" w:rsidP="000E2725">
      <w:pPr>
        <w:pStyle w:val="Standard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4AFA14C3" w14:textId="5F505944" w:rsidR="000E2725" w:rsidRPr="00097EF0" w:rsidRDefault="000E2725" w:rsidP="000E2725">
      <w:pPr>
        <w:pStyle w:val="StandardWeb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097EF0">
        <w:rPr>
          <w:rFonts w:ascii="Arial" w:hAnsi="Arial" w:cs="Arial"/>
          <w:color w:val="000000" w:themeColor="text1"/>
          <w:sz w:val="20"/>
          <w:szCs w:val="20"/>
        </w:rPr>
        <w:t xml:space="preserve">München, </w:t>
      </w:r>
      <w:r w:rsidR="00BA1A6A"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19</w:t>
      </w:r>
      <w:r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.</w:t>
      </w:r>
      <w:r w:rsidR="00BA1A6A"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11</w:t>
      </w:r>
      <w:r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.202</w:t>
      </w:r>
      <w:r w:rsidR="00050489" w:rsidRPr="00BA1A6A">
        <w:rPr>
          <w:rFonts w:ascii="Arial" w:hAnsi="Arial" w:cs="Arial"/>
          <w:color w:val="000000" w:themeColor="text1"/>
          <w:sz w:val="20"/>
          <w:szCs w:val="20"/>
          <w:highlight w:val="yellow"/>
        </w:rPr>
        <w:t>5</w:t>
      </w:r>
    </w:p>
    <w:p w14:paraId="76FB5660" w14:textId="77777777" w:rsidR="000E2725" w:rsidRPr="00097EF0" w:rsidRDefault="000E2725" w:rsidP="000E2725">
      <w:pPr>
        <w:pStyle w:val="Standard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232DA367" w14:textId="77777777" w:rsidR="000E2725" w:rsidRPr="00097EF0" w:rsidRDefault="000E2725" w:rsidP="000E2725">
      <w:pPr>
        <w:pStyle w:val="Standard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</w:p>
    <w:p w14:paraId="28E269EE" w14:textId="202DE37F" w:rsidR="00675E76" w:rsidRPr="00097EF0" w:rsidRDefault="000E2725" w:rsidP="000E2725">
      <w:pPr>
        <w:pStyle w:val="StandardWeb"/>
        <w:rPr>
          <w:rFonts w:ascii="Arial" w:hAnsi="Arial" w:cs="Arial"/>
          <w:b/>
          <w:bCs/>
          <w:color w:val="2F5496" w:themeColor="accent1" w:themeShade="BF"/>
          <w:u w:val="single"/>
        </w:rPr>
      </w:pPr>
      <w:r w:rsidRPr="00097EF0">
        <w:rPr>
          <w:rFonts w:ascii="Arial" w:hAnsi="Arial" w:cs="Arial"/>
          <w:b/>
          <w:bCs/>
          <w:color w:val="2F5496" w:themeColor="accent1" w:themeShade="BF"/>
          <w:u w:val="single"/>
        </w:rPr>
        <w:t>Terminb</w:t>
      </w:r>
      <w:r w:rsidR="00675E76" w:rsidRPr="00097EF0">
        <w:rPr>
          <w:rFonts w:ascii="Arial" w:hAnsi="Arial" w:cs="Arial"/>
          <w:b/>
          <w:bCs/>
          <w:color w:val="2F5496" w:themeColor="accent1" w:themeShade="BF"/>
          <w:u w:val="single"/>
        </w:rPr>
        <w:t xml:space="preserve">estätigung für </w:t>
      </w:r>
      <w:r w:rsidR="00675E76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 xml:space="preserve">Herrn </w:t>
      </w:r>
      <w:r w:rsidR="00BA1A6A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MUSTERMAN</w:t>
      </w:r>
      <w:r w:rsidR="00050489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 xml:space="preserve">, </w:t>
      </w:r>
      <w:r w:rsidR="00BA1A6A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MAX</w:t>
      </w:r>
      <w:r w:rsidR="00675E76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 xml:space="preserve">, geb. am </w:t>
      </w:r>
      <w:r w:rsidR="00050489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0</w:t>
      </w:r>
      <w:r w:rsidR="00BA1A6A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1</w:t>
      </w:r>
      <w:r w:rsidR="00051E34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.</w:t>
      </w:r>
      <w:r w:rsidR="00050489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0</w:t>
      </w:r>
      <w:r w:rsidR="00BA1A6A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1</w:t>
      </w:r>
      <w:r w:rsidR="00051E34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.</w:t>
      </w:r>
      <w:r w:rsidR="00050489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19</w:t>
      </w:r>
      <w:r w:rsidR="00BA1A6A" w:rsidRPr="00BA1A6A">
        <w:rPr>
          <w:rFonts w:ascii="Arial" w:hAnsi="Arial" w:cs="Arial"/>
          <w:b/>
          <w:bCs/>
          <w:color w:val="2F5496" w:themeColor="accent1" w:themeShade="BF"/>
          <w:highlight w:val="yellow"/>
          <w:u w:val="single"/>
        </w:rPr>
        <w:t>30</w:t>
      </w:r>
    </w:p>
    <w:p w14:paraId="11069C31" w14:textId="77777777" w:rsidR="00675E76" w:rsidRPr="00097EF0" w:rsidRDefault="00675E76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 xml:space="preserve">Sehr geehrte Damen und Herren, </w:t>
      </w:r>
    </w:p>
    <w:p w14:paraId="45A2B747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E5DF078" w14:textId="6712C129" w:rsidR="00675E76" w:rsidRPr="00097EF0" w:rsidRDefault="00675E76" w:rsidP="00BA1A6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 xml:space="preserve">hiermit bestätigen wir, dass Herr </w:t>
      </w:r>
      <w:r w:rsidR="00BA1A6A" w:rsidRPr="00B14FC5">
        <w:rPr>
          <w:rFonts w:ascii="Arial" w:hAnsi="Arial" w:cs="Arial"/>
          <w:b/>
          <w:bCs/>
          <w:sz w:val="20"/>
          <w:szCs w:val="20"/>
          <w:highlight w:val="yellow"/>
        </w:rPr>
        <w:t>MUSTERMAN</w:t>
      </w:r>
      <w:r w:rsidR="00051E34" w:rsidRPr="00B14FC5">
        <w:rPr>
          <w:rFonts w:ascii="Arial" w:hAnsi="Arial" w:cs="Arial"/>
          <w:b/>
          <w:bCs/>
          <w:sz w:val="20"/>
          <w:szCs w:val="20"/>
          <w:highlight w:val="yellow"/>
        </w:rPr>
        <w:t>,</w:t>
      </w:r>
      <w:r w:rsidR="00050489" w:rsidRPr="00B14FC5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r w:rsidR="00BA1A6A" w:rsidRPr="00B14FC5">
        <w:rPr>
          <w:rFonts w:ascii="Arial" w:hAnsi="Arial" w:cs="Arial"/>
          <w:b/>
          <w:bCs/>
          <w:sz w:val="20"/>
          <w:szCs w:val="20"/>
          <w:highlight w:val="yellow"/>
        </w:rPr>
        <w:t>Max</w:t>
      </w:r>
      <w:r w:rsidRPr="00097EF0">
        <w:rPr>
          <w:rFonts w:ascii="Arial" w:hAnsi="Arial" w:cs="Arial"/>
          <w:b/>
          <w:bCs/>
          <w:sz w:val="20"/>
          <w:szCs w:val="20"/>
        </w:rPr>
        <w:t xml:space="preserve">, geb. am </w:t>
      </w:r>
      <w:r w:rsidR="00050489" w:rsidRPr="00B14FC5">
        <w:rPr>
          <w:rFonts w:ascii="Arial" w:hAnsi="Arial" w:cs="Arial"/>
          <w:b/>
          <w:bCs/>
          <w:sz w:val="20"/>
          <w:szCs w:val="20"/>
          <w:highlight w:val="yellow"/>
        </w:rPr>
        <w:t>0</w:t>
      </w:r>
      <w:r w:rsidR="00BA1A6A" w:rsidRPr="00B14FC5">
        <w:rPr>
          <w:rFonts w:ascii="Arial" w:hAnsi="Arial" w:cs="Arial"/>
          <w:b/>
          <w:bCs/>
          <w:sz w:val="20"/>
          <w:szCs w:val="20"/>
          <w:highlight w:val="yellow"/>
        </w:rPr>
        <w:t>1</w:t>
      </w:r>
      <w:r w:rsidR="00051E34" w:rsidRPr="00B14FC5">
        <w:rPr>
          <w:rFonts w:ascii="Arial" w:hAnsi="Arial" w:cs="Arial"/>
          <w:b/>
          <w:bCs/>
          <w:sz w:val="20"/>
          <w:szCs w:val="20"/>
          <w:highlight w:val="yellow"/>
        </w:rPr>
        <w:t>.</w:t>
      </w:r>
      <w:r w:rsidR="00050489" w:rsidRPr="00B14FC5">
        <w:rPr>
          <w:rFonts w:ascii="Arial" w:hAnsi="Arial" w:cs="Arial"/>
          <w:b/>
          <w:bCs/>
          <w:sz w:val="20"/>
          <w:szCs w:val="20"/>
          <w:highlight w:val="yellow"/>
        </w:rPr>
        <w:t>0</w:t>
      </w:r>
      <w:r w:rsidR="00BA1A6A" w:rsidRPr="00B14FC5">
        <w:rPr>
          <w:rFonts w:ascii="Arial" w:hAnsi="Arial" w:cs="Arial"/>
          <w:b/>
          <w:bCs/>
          <w:sz w:val="20"/>
          <w:szCs w:val="20"/>
          <w:highlight w:val="yellow"/>
        </w:rPr>
        <w:t>1</w:t>
      </w:r>
      <w:r w:rsidR="00051E34" w:rsidRPr="00B14FC5">
        <w:rPr>
          <w:rFonts w:ascii="Arial" w:hAnsi="Arial" w:cs="Arial"/>
          <w:b/>
          <w:bCs/>
          <w:sz w:val="20"/>
          <w:szCs w:val="20"/>
          <w:highlight w:val="yellow"/>
        </w:rPr>
        <w:t>.</w:t>
      </w:r>
      <w:r w:rsidR="00050489" w:rsidRPr="00B14FC5">
        <w:rPr>
          <w:rFonts w:ascii="Arial" w:hAnsi="Arial" w:cs="Arial"/>
          <w:b/>
          <w:bCs/>
          <w:sz w:val="20"/>
          <w:szCs w:val="20"/>
          <w:highlight w:val="yellow"/>
        </w:rPr>
        <w:t>19</w:t>
      </w:r>
      <w:r w:rsidR="00BA1A6A" w:rsidRPr="00B14FC5">
        <w:rPr>
          <w:rFonts w:ascii="Arial" w:hAnsi="Arial" w:cs="Arial"/>
          <w:b/>
          <w:bCs/>
          <w:sz w:val="20"/>
          <w:szCs w:val="20"/>
          <w:highlight w:val="yellow"/>
        </w:rPr>
        <w:t>30</w:t>
      </w:r>
      <w:r w:rsidRPr="00097EF0">
        <w:rPr>
          <w:rFonts w:ascii="Arial" w:hAnsi="Arial" w:cs="Arial"/>
          <w:sz w:val="20"/>
          <w:szCs w:val="20"/>
        </w:rPr>
        <w:t xml:space="preserve">, Reisepass Nr.: 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M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A12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34567</w:t>
      </w:r>
      <w:r w:rsidRPr="00097EF0">
        <w:rPr>
          <w:rFonts w:ascii="Arial" w:hAnsi="Arial" w:cs="Arial"/>
          <w:sz w:val="20"/>
          <w:szCs w:val="20"/>
        </w:rPr>
        <w:t xml:space="preserve">, gültig bis 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01.0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1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.20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5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0</w:t>
      </w:r>
      <w:r w:rsidR="002F0770" w:rsidRPr="00097EF0">
        <w:rPr>
          <w:rFonts w:ascii="Arial" w:hAnsi="Arial" w:cs="Arial"/>
          <w:sz w:val="20"/>
          <w:szCs w:val="20"/>
        </w:rPr>
        <w:t xml:space="preserve">, </w:t>
      </w:r>
      <w:r w:rsidRPr="00097EF0">
        <w:rPr>
          <w:rFonts w:ascii="Arial" w:hAnsi="Arial" w:cs="Arial"/>
          <w:sz w:val="20"/>
          <w:szCs w:val="20"/>
        </w:rPr>
        <w:t>sämtliche Termine für Diagnostik und Behandlung i</w:t>
      </w:r>
      <w:r w:rsidR="003A79DA" w:rsidRPr="00097EF0">
        <w:rPr>
          <w:rFonts w:ascii="Arial" w:hAnsi="Arial" w:cs="Arial"/>
          <w:sz w:val="20"/>
          <w:szCs w:val="20"/>
        </w:rPr>
        <w:t>m</w:t>
      </w:r>
      <w:r w:rsidRPr="00097EF0">
        <w:rPr>
          <w:rFonts w:ascii="Arial" w:hAnsi="Arial" w:cs="Arial"/>
          <w:sz w:val="20"/>
          <w:szCs w:val="20"/>
        </w:rPr>
        <w:t xml:space="preserve"> 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Klinikname</w:t>
      </w:r>
      <w:r w:rsidR="00BA1A6A">
        <w:rPr>
          <w:rFonts w:ascii="Arial" w:hAnsi="Arial" w:cs="Arial"/>
          <w:sz w:val="20"/>
          <w:szCs w:val="20"/>
        </w:rPr>
        <w:t xml:space="preserve">] </w:t>
      </w:r>
      <w:r w:rsidRPr="00097EF0">
        <w:rPr>
          <w:rFonts w:ascii="Arial" w:hAnsi="Arial" w:cs="Arial"/>
          <w:sz w:val="20"/>
          <w:szCs w:val="20"/>
        </w:rPr>
        <w:t>(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Klinikadresse</w:t>
      </w:r>
      <w:r w:rsidR="00BA1A6A">
        <w:rPr>
          <w:rFonts w:ascii="Arial" w:hAnsi="Arial" w:cs="Arial"/>
          <w:sz w:val="20"/>
          <w:szCs w:val="20"/>
        </w:rPr>
        <w:t>]</w:t>
      </w:r>
      <w:r w:rsidRPr="00097EF0">
        <w:rPr>
          <w:rFonts w:ascii="Arial" w:hAnsi="Arial" w:cs="Arial"/>
          <w:sz w:val="20"/>
          <w:szCs w:val="20"/>
        </w:rPr>
        <w:t>), i</w:t>
      </w:r>
      <w:r w:rsidR="005D7BDE" w:rsidRPr="00097EF0">
        <w:rPr>
          <w:rFonts w:ascii="Arial" w:hAnsi="Arial" w:cs="Arial"/>
          <w:sz w:val="20"/>
          <w:szCs w:val="20"/>
        </w:rPr>
        <w:t xml:space="preserve">n der 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Klinikname</w:t>
      </w:r>
      <w:r w:rsidR="00BA1A6A">
        <w:rPr>
          <w:rFonts w:ascii="Arial" w:hAnsi="Arial" w:cs="Arial"/>
          <w:sz w:val="20"/>
          <w:szCs w:val="20"/>
        </w:rPr>
        <w:t xml:space="preserve">] </w:t>
      </w:r>
      <w:r w:rsidR="00BA1A6A" w:rsidRPr="00097EF0">
        <w:rPr>
          <w:rFonts w:ascii="Arial" w:hAnsi="Arial" w:cs="Arial"/>
          <w:sz w:val="20"/>
          <w:szCs w:val="20"/>
        </w:rPr>
        <w:t>(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Klinikadresse</w:t>
      </w:r>
      <w:r w:rsidR="00BA1A6A">
        <w:rPr>
          <w:rFonts w:ascii="Arial" w:hAnsi="Arial" w:cs="Arial"/>
          <w:sz w:val="20"/>
          <w:szCs w:val="20"/>
        </w:rPr>
        <w:t>]</w:t>
      </w:r>
      <w:r w:rsidR="00BA1A6A" w:rsidRPr="00097EF0">
        <w:rPr>
          <w:rFonts w:ascii="Arial" w:hAnsi="Arial" w:cs="Arial"/>
          <w:sz w:val="20"/>
          <w:szCs w:val="20"/>
        </w:rPr>
        <w:t>)</w:t>
      </w:r>
      <w:r w:rsidRPr="00097EF0">
        <w:rPr>
          <w:rFonts w:ascii="Arial" w:hAnsi="Arial" w:cs="Arial"/>
          <w:sz w:val="20"/>
          <w:szCs w:val="20"/>
        </w:rPr>
        <w:t xml:space="preserve"> und im</w:t>
      </w:r>
      <w:r w:rsidR="003A79DA" w:rsidRPr="00097EF0">
        <w:rPr>
          <w:rFonts w:ascii="Arial" w:hAnsi="Arial" w:cs="Arial"/>
          <w:sz w:val="20"/>
          <w:szCs w:val="20"/>
        </w:rPr>
        <w:t xml:space="preserve"> 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Klinikname</w:t>
      </w:r>
      <w:r w:rsidR="00BA1A6A">
        <w:rPr>
          <w:rFonts w:ascii="Arial" w:hAnsi="Arial" w:cs="Arial"/>
          <w:sz w:val="20"/>
          <w:szCs w:val="20"/>
        </w:rPr>
        <w:t xml:space="preserve">] </w:t>
      </w:r>
      <w:r w:rsidR="00BA1A6A" w:rsidRPr="00097EF0">
        <w:rPr>
          <w:rFonts w:ascii="Arial" w:hAnsi="Arial" w:cs="Arial"/>
          <w:sz w:val="20"/>
          <w:szCs w:val="20"/>
        </w:rPr>
        <w:t>(</w:t>
      </w:r>
      <w:r w:rsidR="00BA1A6A">
        <w:rPr>
          <w:rFonts w:ascii="Arial" w:hAnsi="Arial" w:cs="Arial"/>
          <w:sz w:val="20"/>
          <w:szCs w:val="20"/>
        </w:rPr>
        <w:t>[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Klinikadresse</w:t>
      </w:r>
      <w:r w:rsidR="00BA1A6A">
        <w:rPr>
          <w:rFonts w:ascii="Arial" w:hAnsi="Arial" w:cs="Arial"/>
          <w:sz w:val="20"/>
          <w:szCs w:val="20"/>
        </w:rPr>
        <w:t>]</w:t>
      </w:r>
      <w:r w:rsidR="00BA1A6A" w:rsidRPr="00097EF0">
        <w:rPr>
          <w:rFonts w:ascii="Arial" w:hAnsi="Arial" w:cs="Arial"/>
          <w:sz w:val="20"/>
          <w:szCs w:val="20"/>
        </w:rPr>
        <w:t>)</w:t>
      </w:r>
      <w:r w:rsidR="00050489">
        <w:rPr>
          <w:rFonts w:ascii="Arial" w:hAnsi="Arial" w:cs="Arial"/>
          <w:sz w:val="20"/>
          <w:szCs w:val="20"/>
        </w:rPr>
        <w:t xml:space="preserve"> </w:t>
      </w:r>
      <w:r w:rsidRPr="00097EF0">
        <w:rPr>
          <w:rFonts w:ascii="Arial" w:hAnsi="Arial" w:cs="Arial"/>
          <w:sz w:val="20"/>
          <w:szCs w:val="20"/>
        </w:rPr>
        <w:t xml:space="preserve">hat. </w:t>
      </w:r>
    </w:p>
    <w:p w14:paraId="44DEDE9F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50F47FD" w14:textId="370E88CB" w:rsidR="002F0770" w:rsidRPr="00097EF0" w:rsidRDefault="00675E76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 xml:space="preserve">Die ersten Untersuchungen finden am 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XX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.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XX</w:t>
      </w:r>
      <w:r w:rsidR="00051E34" w:rsidRPr="00BA1A6A">
        <w:rPr>
          <w:rFonts w:ascii="Arial" w:hAnsi="Arial" w:cs="Arial"/>
          <w:sz w:val="20"/>
          <w:szCs w:val="20"/>
          <w:highlight w:val="yellow"/>
        </w:rPr>
        <w:t>.</w:t>
      </w:r>
      <w:r w:rsidR="00050489" w:rsidRPr="00BA1A6A">
        <w:rPr>
          <w:rFonts w:ascii="Arial" w:hAnsi="Arial" w:cs="Arial"/>
          <w:sz w:val="20"/>
          <w:szCs w:val="20"/>
          <w:highlight w:val="yellow"/>
        </w:rPr>
        <w:t>20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XX</w:t>
      </w:r>
      <w:r w:rsidRPr="00097EF0">
        <w:rPr>
          <w:rFonts w:ascii="Arial" w:hAnsi="Arial" w:cs="Arial"/>
          <w:sz w:val="20"/>
          <w:szCs w:val="20"/>
        </w:rPr>
        <w:t xml:space="preserve"> statt.</w:t>
      </w:r>
      <w:r w:rsidR="002F0770" w:rsidRPr="00097EF0">
        <w:rPr>
          <w:rFonts w:ascii="Arial" w:hAnsi="Arial" w:cs="Arial"/>
          <w:sz w:val="20"/>
          <w:szCs w:val="20"/>
        </w:rPr>
        <w:t xml:space="preserve"> Weitere Untersuchungen sind für die Kalenderwoche</w:t>
      </w:r>
      <w:r w:rsidR="00051E34">
        <w:rPr>
          <w:rFonts w:ascii="Arial" w:hAnsi="Arial" w:cs="Arial"/>
          <w:sz w:val="20"/>
          <w:szCs w:val="20"/>
        </w:rPr>
        <w:t>n</w:t>
      </w:r>
      <w:r w:rsidR="002F0770" w:rsidRPr="00097EF0">
        <w:rPr>
          <w:rFonts w:ascii="Arial" w:hAnsi="Arial" w:cs="Arial"/>
          <w:sz w:val="20"/>
          <w:szCs w:val="20"/>
        </w:rPr>
        <w:t xml:space="preserve"> 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XX</w:t>
      </w:r>
      <w:r w:rsidR="005D7BDE" w:rsidRPr="00BA1A6A">
        <w:rPr>
          <w:rFonts w:ascii="Arial" w:hAnsi="Arial" w:cs="Arial"/>
          <w:sz w:val="20"/>
          <w:szCs w:val="20"/>
          <w:highlight w:val="yellow"/>
        </w:rPr>
        <w:t xml:space="preserve"> und 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XX</w:t>
      </w:r>
      <w:r w:rsidR="002F0770" w:rsidRPr="00097EF0">
        <w:rPr>
          <w:rFonts w:ascii="Arial" w:hAnsi="Arial" w:cs="Arial"/>
          <w:sz w:val="20"/>
          <w:szCs w:val="20"/>
        </w:rPr>
        <w:t xml:space="preserve"> geplant. </w:t>
      </w:r>
    </w:p>
    <w:p w14:paraId="264980AA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CD9C5BC" w14:textId="77777777" w:rsidR="00675E76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A1A6A">
        <w:rPr>
          <w:rFonts w:ascii="Arial" w:hAnsi="Arial" w:cs="Arial"/>
          <w:sz w:val="20"/>
          <w:szCs w:val="20"/>
          <w:highlight w:val="yellow"/>
        </w:rPr>
        <w:t>Die Behandlung wurde in Deutschland begonnen und soll nun fortgesetzt werden.</w:t>
      </w:r>
    </w:p>
    <w:p w14:paraId="79839E2D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9581F4E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>In München wird der Patient von unserer Agentur betreut und begleitet. Dolmetscher und Transfer sind organisiert.</w:t>
      </w:r>
    </w:p>
    <w:p w14:paraId="54B5D005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DFA441B" w14:textId="32A22814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 xml:space="preserve">Die Kostenfrage wurde </w:t>
      </w:r>
      <w:r w:rsidR="00097EF0" w:rsidRPr="00097EF0">
        <w:rPr>
          <w:rFonts w:ascii="Arial" w:hAnsi="Arial" w:cs="Arial"/>
          <w:sz w:val="20"/>
          <w:szCs w:val="20"/>
        </w:rPr>
        <w:t>mit dem Patienten</w:t>
      </w:r>
      <w:r w:rsidRPr="00097EF0">
        <w:rPr>
          <w:rFonts w:ascii="Arial" w:hAnsi="Arial" w:cs="Arial"/>
          <w:sz w:val="20"/>
          <w:szCs w:val="20"/>
        </w:rPr>
        <w:t xml:space="preserve"> geklärt. Es fallen keine Kosten für die Bundesrepublik Deutschland an. </w:t>
      </w:r>
    </w:p>
    <w:p w14:paraId="6513960D" w14:textId="350F14BF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 xml:space="preserve">Für Rückfragen stehen wir Ihnen gerne zur Verfügung unter </w:t>
      </w:r>
      <w:r w:rsidRPr="00BA1A6A">
        <w:rPr>
          <w:rFonts w:ascii="Arial" w:hAnsi="Arial" w:cs="Arial"/>
          <w:sz w:val="20"/>
          <w:szCs w:val="20"/>
          <w:highlight w:val="yellow"/>
        </w:rPr>
        <w:t xml:space="preserve">0176 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>9999999</w:t>
      </w:r>
      <w:r w:rsidRPr="00BA1A6A">
        <w:rPr>
          <w:rFonts w:ascii="Arial" w:hAnsi="Arial" w:cs="Arial"/>
          <w:sz w:val="20"/>
          <w:szCs w:val="20"/>
          <w:highlight w:val="yellow"/>
        </w:rPr>
        <w:t xml:space="preserve"> oder 0151</w:t>
      </w:r>
      <w:r w:rsidR="00BA1A6A" w:rsidRPr="00BA1A6A">
        <w:rPr>
          <w:rFonts w:ascii="Arial" w:hAnsi="Arial" w:cs="Arial"/>
          <w:sz w:val="20"/>
          <w:szCs w:val="20"/>
          <w:highlight w:val="yellow"/>
        </w:rPr>
        <w:t xml:space="preserve"> 9999999</w:t>
      </w:r>
      <w:r w:rsidRPr="00097EF0">
        <w:rPr>
          <w:rFonts w:ascii="Arial" w:hAnsi="Arial" w:cs="Arial"/>
          <w:sz w:val="20"/>
          <w:szCs w:val="20"/>
        </w:rPr>
        <w:t>.</w:t>
      </w:r>
    </w:p>
    <w:p w14:paraId="3B704D2F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E4DE375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>Mit freundlichen Grüßen,</w:t>
      </w:r>
    </w:p>
    <w:p w14:paraId="6D1BE21B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1BE2782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6FE9040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EF0C1E9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54BFF9A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F99AFCD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>Heorhii Hudiiev</w:t>
      </w:r>
    </w:p>
    <w:p w14:paraId="45FA4B3A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>Geschäftsführer</w:t>
      </w:r>
    </w:p>
    <w:p w14:paraId="2E24BE5F" w14:textId="77777777" w:rsidR="002F0770" w:rsidRPr="00097EF0" w:rsidRDefault="002F0770" w:rsidP="00675E7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2A8153B" w14:textId="77777777" w:rsidR="00E14047" w:rsidRPr="00097EF0" w:rsidRDefault="00BE1008" w:rsidP="002F077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097EF0">
        <w:rPr>
          <w:rFonts w:ascii="Arial" w:hAnsi="Arial" w:cs="Arial"/>
          <w:sz w:val="20"/>
          <w:szCs w:val="20"/>
        </w:rPr>
        <w:t> </w:t>
      </w:r>
    </w:p>
    <w:sectPr w:rsidR="00E14047" w:rsidRPr="00097EF0" w:rsidSect="009076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7" w:right="1417" w:bottom="1134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E172" w14:textId="77777777" w:rsidR="002A0D5C" w:rsidRDefault="002A0D5C" w:rsidP="009076E5">
      <w:r>
        <w:separator/>
      </w:r>
    </w:p>
  </w:endnote>
  <w:endnote w:type="continuationSeparator" w:id="0">
    <w:p w14:paraId="7E6D9F75" w14:textId="77777777" w:rsidR="002A0D5C" w:rsidRDefault="002A0D5C" w:rsidP="009076E5">
      <w:r>
        <w:continuationSeparator/>
      </w:r>
    </w:p>
  </w:endnote>
  <w:endnote w:type="continuationNotice" w:id="1">
    <w:p w14:paraId="4F6E8CB4" w14:textId="77777777" w:rsidR="002A0D5C" w:rsidRDefault="002A0D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359478925"/>
      <w:docPartObj>
        <w:docPartGallery w:val="Page Numbers (Bottom of Page)"/>
        <w:docPartUnique/>
      </w:docPartObj>
    </w:sdtPr>
    <w:sdtContent>
      <w:p w14:paraId="4FACF331" w14:textId="77777777" w:rsidR="009076E5" w:rsidRDefault="009076E5" w:rsidP="005A5327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8FA7113" w14:textId="77777777" w:rsidR="009076E5" w:rsidRDefault="0090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066" w:type="dxa"/>
      <w:tblInd w:w="5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3"/>
      <w:gridCol w:w="1551"/>
      <w:gridCol w:w="709"/>
      <w:gridCol w:w="1985"/>
      <w:gridCol w:w="1134"/>
      <w:gridCol w:w="2404"/>
    </w:tblGrid>
    <w:tr w:rsidR="00C13230" w:rsidRPr="005861FD" w14:paraId="1465D053" w14:textId="77777777" w:rsidTr="00BB29C7">
      <w:tc>
        <w:tcPr>
          <w:tcW w:w="9066" w:type="dxa"/>
          <w:gridSpan w:val="6"/>
        </w:tcPr>
        <w:p w14:paraId="322292AF" w14:textId="77777777" w:rsidR="00C13230" w:rsidRPr="00385B7E" w:rsidRDefault="00C13230" w:rsidP="00C13230">
          <w:pPr>
            <w:pStyle w:val="StandardWeb"/>
            <w:spacing w:before="0" w:beforeAutospacing="0" w:after="0" w:afterAutospacing="0"/>
            <w:jc w:val="center"/>
            <w:rPr>
              <w:color w:val="4472C4" w:themeColor="accent1"/>
              <w:sz w:val="15"/>
              <w:szCs w:val="15"/>
            </w:rPr>
          </w:pPr>
          <w:r w:rsidRPr="00385B7E">
            <w:rPr>
              <w:color w:val="4472C4" w:themeColor="accent1"/>
              <w:sz w:val="15"/>
              <w:szCs w:val="15"/>
            </w:rPr>
            <w:t>Agentur für Patientenbetreuung | HEORHII HUDIIEV | A</w:t>
          </w:r>
          <w:r w:rsidR="00292886">
            <w:rPr>
              <w:color w:val="4472C4" w:themeColor="accent1"/>
              <w:sz w:val="15"/>
              <w:szCs w:val="15"/>
            </w:rPr>
            <w:t>lbert-Schweitzer-Str.</w:t>
          </w:r>
          <w:r w:rsidRPr="00385B7E">
            <w:rPr>
              <w:color w:val="4472C4" w:themeColor="accent1"/>
              <w:sz w:val="15"/>
              <w:szCs w:val="15"/>
            </w:rPr>
            <w:t>.</w:t>
          </w:r>
          <w:r w:rsidR="00292886">
            <w:rPr>
              <w:color w:val="4472C4" w:themeColor="accent1"/>
              <w:sz w:val="15"/>
              <w:szCs w:val="15"/>
            </w:rPr>
            <w:t xml:space="preserve"> 56</w:t>
          </w:r>
          <w:r w:rsidRPr="00385B7E">
            <w:rPr>
              <w:color w:val="4472C4" w:themeColor="accent1"/>
              <w:sz w:val="15"/>
              <w:szCs w:val="15"/>
            </w:rPr>
            <w:t xml:space="preserve"> | 8</w:t>
          </w:r>
          <w:r w:rsidR="00292886">
            <w:rPr>
              <w:color w:val="4472C4" w:themeColor="accent1"/>
              <w:sz w:val="15"/>
              <w:szCs w:val="15"/>
            </w:rPr>
            <w:t>1735</w:t>
          </w:r>
          <w:r w:rsidRPr="00385B7E">
            <w:rPr>
              <w:color w:val="4472C4" w:themeColor="accent1"/>
              <w:sz w:val="15"/>
              <w:szCs w:val="15"/>
            </w:rPr>
            <w:t xml:space="preserve"> </w:t>
          </w:r>
          <w:r w:rsidR="00292886">
            <w:rPr>
              <w:color w:val="4472C4" w:themeColor="accent1"/>
              <w:sz w:val="15"/>
              <w:szCs w:val="15"/>
            </w:rPr>
            <w:t>München</w:t>
          </w:r>
        </w:p>
        <w:p w14:paraId="73621252" w14:textId="77777777" w:rsidR="00854D8C" w:rsidRPr="00854D8C" w:rsidRDefault="00C13230" w:rsidP="00854D8C">
          <w:pPr>
            <w:pStyle w:val="StandardWeb"/>
            <w:spacing w:before="0" w:beforeAutospacing="0" w:after="0" w:afterAutospacing="0"/>
            <w:jc w:val="center"/>
            <w:rPr>
              <w:color w:val="4472C4" w:themeColor="accent1"/>
              <w:sz w:val="15"/>
              <w:szCs w:val="15"/>
            </w:rPr>
          </w:pPr>
          <w:r w:rsidRPr="00385B7E">
            <w:rPr>
              <w:color w:val="4472C4" w:themeColor="accent1"/>
              <w:sz w:val="15"/>
              <w:szCs w:val="15"/>
            </w:rPr>
            <w:t xml:space="preserve">Tel.: +49 176 22570962 | E-mail: </w:t>
          </w:r>
          <w:r w:rsidR="00583429">
            <w:rPr>
              <w:color w:val="4472C4" w:themeColor="accent1"/>
              <w:sz w:val="15"/>
              <w:szCs w:val="15"/>
            </w:rPr>
            <w:t>office</w:t>
          </w:r>
          <w:r w:rsidR="00385B7E" w:rsidRPr="00385B7E">
            <w:rPr>
              <w:color w:val="4472C4" w:themeColor="accent1"/>
              <w:sz w:val="15"/>
              <w:szCs w:val="15"/>
            </w:rPr>
            <w:t>@gm</w:t>
          </w:r>
          <w:r w:rsidR="00854D8C">
            <w:rPr>
              <w:color w:val="4472C4" w:themeColor="accent1"/>
              <w:sz w:val="15"/>
              <w:szCs w:val="15"/>
            </w:rPr>
            <w:t>ed-health</w:t>
          </w:r>
          <w:r w:rsidR="00385B7E" w:rsidRPr="00385B7E">
            <w:rPr>
              <w:color w:val="4472C4" w:themeColor="accent1"/>
              <w:sz w:val="15"/>
              <w:szCs w:val="15"/>
            </w:rPr>
            <w:t>.com</w:t>
          </w:r>
        </w:p>
      </w:tc>
    </w:tr>
    <w:tr w:rsidR="00C13230" w:rsidRPr="005861FD" w14:paraId="41B5DA03" w14:textId="77777777" w:rsidTr="001B23C8">
      <w:tc>
        <w:tcPr>
          <w:tcW w:w="1283" w:type="dxa"/>
        </w:tcPr>
        <w:p w14:paraId="20F5AF49" w14:textId="77777777" w:rsidR="00C13230" w:rsidRPr="005861FD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551" w:type="dxa"/>
        </w:tcPr>
        <w:p w14:paraId="0C5240AA" w14:textId="77777777" w:rsidR="00C13230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709" w:type="dxa"/>
        </w:tcPr>
        <w:p w14:paraId="4A8775A0" w14:textId="77777777" w:rsidR="00C13230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985" w:type="dxa"/>
        </w:tcPr>
        <w:p w14:paraId="49B859FC" w14:textId="77777777" w:rsidR="00C13230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1134" w:type="dxa"/>
        </w:tcPr>
        <w:p w14:paraId="4060F0BD" w14:textId="77777777" w:rsidR="00C13230" w:rsidRPr="005861FD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  <w:tc>
        <w:tcPr>
          <w:tcW w:w="2404" w:type="dxa"/>
        </w:tcPr>
        <w:p w14:paraId="6200547B" w14:textId="77777777" w:rsidR="00C13230" w:rsidRPr="005861FD" w:rsidRDefault="00C13230" w:rsidP="009076E5">
          <w:pPr>
            <w:rPr>
              <w:rFonts w:ascii="Arial" w:hAnsi="Arial" w:cs="Arial"/>
              <w:sz w:val="10"/>
              <w:szCs w:val="10"/>
            </w:rPr>
          </w:pPr>
        </w:p>
      </w:tc>
    </w:tr>
    <w:tr w:rsidR="009076E5" w:rsidRPr="005861FD" w14:paraId="5EA09BCB" w14:textId="77777777" w:rsidTr="001B23C8">
      <w:tc>
        <w:tcPr>
          <w:tcW w:w="1283" w:type="dxa"/>
        </w:tcPr>
        <w:p w14:paraId="78796B12" w14:textId="77777777" w:rsidR="009076E5" w:rsidRPr="005861FD" w:rsidRDefault="009076E5" w:rsidP="009076E5">
          <w:pPr>
            <w:rPr>
              <w:rFonts w:ascii="Arial" w:hAnsi="Arial" w:cs="Arial"/>
              <w:sz w:val="10"/>
              <w:szCs w:val="10"/>
            </w:rPr>
          </w:pPr>
          <w:r w:rsidRPr="005861FD">
            <w:rPr>
              <w:rFonts w:ascii="Arial" w:hAnsi="Arial" w:cs="Arial"/>
              <w:sz w:val="10"/>
              <w:szCs w:val="10"/>
            </w:rPr>
            <w:t>Date:</w:t>
          </w:r>
        </w:p>
      </w:tc>
      <w:tc>
        <w:tcPr>
          <w:tcW w:w="1551" w:type="dxa"/>
        </w:tcPr>
        <w:p w14:paraId="650D8467" w14:textId="67BA55FC" w:rsidR="009076E5" w:rsidRPr="005861FD" w:rsidRDefault="00BA1A6A" w:rsidP="009076E5">
          <w:pPr>
            <w:rPr>
              <w:rFonts w:ascii="Arial" w:hAnsi="Arial" w:cs="Arial"/>
              <w:sz w:val="10"/>
              <w:szCs w:val="10"/>
            </w:rPr>
          </w:pP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19</w:t>
          </w:r>
          <w:r w:rsidR="000E2725" w:rsidRPr="00BA1A6A">
            <w:rPr>
              <w:rFonts w:ascii="Arial" w:hAnsi="Arial" w:cs="Arial"/>
              <w:sz w:val="10"/>
              <w:szCs w:val="10"/>
              <w:highlight w:val="yellow"/>
            </w:rPr>
            <w:t>.</w:t>
          </w: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11</w:t>
          </w:r>
          <w:r w:rsidR="000E2725" w:rsidRPr="00BA1A6A">
            <w:rPr>
              <w:rFonts w:ascii="Arial" w:hAnsi="Arial" w:cs="Arial"/>
              <w:sz w:val="10"/>
              <w:szCs w:val="10"/>
              <w:highlight w:val="yellow"/>
            </w:rPr>
            <w:t>.202</w:t>
          </w:r>
          <w:r w:rsidR="00050489" w:rsidRPr="00BA1A6A">
            <w:rPr>
              <w:rFonts w:ascii="Arial" w:hAnsi="Arial" w:cs="Arial"/>
              <w:sz w:val="10"/>
              <w:szCs w:val="10"/>
              <w:highlight w:val="yellow"/>
            </w:rPr>
            <w:t>5</w:t>
          </w:r>
        </w:p>
      </w:tc>
      <w:tc>
        <w:tcPr>
          <w:tcW w:w="709" w:type="dxa"/>
        </w:tcPr>
        <w:p w14:paraId="529D4ECA" w14:textId="77777777" w:rsidR="009076E5" w:rsidRPr="005861FD" w:rsidRDefault="00042C7C" w:rsidP="009076E5">
          <w:pPr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</w:rPr>
            <w:t>Pages:</w:t>
          </w:r>
        </w:p>
      </w:tc>
      <w:tc>
        <w:tcPr>
          <w:tcW w:w="1985" w:type="dxa"/>
        </w:tcPr>
        <w:p w14:paraId="77E48062" w14:textId="77777777" w:rsidR="009076E5" w:rsidRPr="005861FD" w:rsidRDefault="00905587" w:rsidP="009076E5">
          <w:pPr>
            <w:rPr>
              <w:rFonts w:ascii="Arial" w:hAnsi="Arial" w:cs="Arial"/>
              <w:sz w:val="10"/>
              <w:szCs w:val="10"/>
            </w:rPr>
          </w:pP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1</w:t>
          </w:r>
        </w:p>
      </w:tc>
      <w:tc>
        <w:tcPr>
          <w:tcW w:w="1134" w:type="dxa"/>
        </w:tcPr>
        <w:p w14:paraId="141E2A1D" w14:textId="77777777" w:rsidR="009076E5" w:rsidRPr="005861FD" w:rsidRDefault="009076E5" w:rsidP="009076E5">
          <w:pPr>
            <w:rPr>
              <w:rFonts w:ascii="Arial" w:hAnsi="Arial" w:cs="Arial"/>
              <w:sz w:val="10"/>
              <w:szCs w:val="10"/>
            </w:rPr>
          </w:pPr>
          <w:r w:rsidRPr="005861FD">
            <w:rPr>
              <w:rFonts w:ascii="Arial" w:hAnsi="Arial" w:cs="Arial"/>
              <w:sz w:val="10"/>
              <w:szCs w:val="10"/>
            </w:rPr>
            <w:t>Doc.-ID:</w:t>
          </w:r>
        </w:p>
      </w:tc>
      <w:tc>
        <w:tcPr>
          <w:tcW w:w="2404" w:type="dxa"/>
        </w:tcPr>
        <w:p w14:paraId="64424D69" w14:textId="4290EED3" w:rsidR="009076E5" w:rsidRPr="005861FD" w:rsidRDefault="00050489" w:rsidP="009076E5">
          <w:pPr>
            <w:rPr>
              <w:rFonts w:ascii="Arial" w:hAnsi="Arial" w:cs="Arial"/>
              <w:sz w:val="10"/>
              <w:szCs w:val="10"/>
            </w:rPr>
          </w:pP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125</w:t>
          </w:r>
          <w:r w:rsidR="00BA1A6A" w:rsidRPr="00BA1A6A">
            <w:rPr>
              <w:rFonts w:ascii="Arial" w:hAnsi="Arial" w:cs="Arial"/>
              <w:sz w:val="10"/>
              <w:szCs w:val="10"/>
              <w:highlight w:val="yellow"/>
            </w:rPr>
            <w:t>1119</w:t>
          </w:r>
        </w:p>
      </w:tc>
    </w:tr>
    <w:tr w:rsidR="009076E5" w:rsidRPr="005861FD" w14:paraId="1846E806" w14:textId="77777777" w:rsidTr="001B23C8">
      <w:trPr>
        <w:trHeight w:val="62"/>
      </w:trPr>
      <w:tc>
        <w:tcPr>
          <w:tcW w:w="1283" w:type="dxa"/>
        </w:tcPr>
        <w:p w14:paraId="5285B51A" w14:textId="77777777" w:rsidR="009076E5" w:rsidRPr="005861FD" w:rsidRDefault="009076E5" w:rsidP="009076E5">
          <w:pPr>
            <w:rPr>
              <w:rFonts w:ascii="Arial" w:hAnsi="Arial" w:cs="Arial"/>
              <w:sz w:val="10"/>
              <w:szCs w:val="10"/>
            </w:rPr>
          </w:pPr>
          <w:r w:rsidRPr="005861FD">
            <w:rPr>
              <w:rFonts w:ascii="Arial" w:hAnsi="Arial" w:cs="Arial"/>
              <w:sz w:val="10"/>
              <w:szCs w:val="10"/>
            </w:rPr>
            <w:t>Originator:</w:t>
          </w:r>
        </w:p>
      </w:tc>
      <w:tc>
        <w:tcPr>
          <w:tcW w:w="1551" w:type="dxa"/>
        </w:tcPr>
        <w:p w14:paraId="6E819809" w14:textId="77777777" w:rsidR="009076E5" w:rsidRPr="005861FD" w:rsidRDefault="00C6193B" w:rsidP="009076E5">
          <w:pPr>
            <w:rPr>
              <w:rFonts w:ascii="Arial" w:hAnsi="Arial" w:cs="Arial"/>
              <w:sz w:val="10"/>
              <w:szCs w:val="10"/>
            </w:rPr>
          </w:pP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Heorhii Hudiiev</w:t>
          </w:r>
        </w:p>
      </w:tc>
      <w:tc>
        <w:tcPr>
          <w:tcW w:w="709" w:type="dxa"/>
        </w:tcPr>
        <w:p w14:paraId="7CB27931" w14:textId="77777777" w:rsidR="009076E5" w:rsidRPr="005861FD" w:rsidRDefault="009076E5" w:rsidP="009076E5">
          <w:pPr>
            <w:rPr>
              <w:rFonts w:ascii="Arial" w:hAnsi="Arial" w:cs="Arial"/>
              <w:sz w:val="10"/>
              <w:szCs w:val="10"/>
            </w:rPr>
          </w:pPr>
          <w:r w:rsidRPr="005861FD">
            <w:rPr>
              <w:rFonts w:ascii="Arial" w:hAnsi="Arial" w:cs="Arial"/>
              <w:sz w:val="10"/>
              <w:szCs w:val="10"/>
            </w:rPr>
            <w:t>For:</w:t>
          </w:r>
        </w:p>
      </w:tc>
      <w:tc>
        <w:tcPr>
          <w:tcW w:w="1985" w:type="dxa"/>
        </w:tcPr>
        <w:p w14:paraId="65E04A9A" w14:textId="781AA0E6" w:rsidR="0014464F" w:rsidRPr="005861FD" w:rsidRDefault="00BA1A6A" w:rsidP="009076E5">
          <w:pPr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  <w:highlight w:val="yellow"/>
            </w:rPr>
            <w:t>Max</w:t>
          </w:r>
          <w:r w:rsidR="00050489" w:rsidRPr="00BA1A6A">
            <w:rPr>
              <w:rFonts w:ascii="Arial" w:hAnsi="Arial" w:cs="Arial"/>
              <w:sz w:val="10"/>
              <w:szCs w:val="10"/>
              <w:highlight w:val="yellow"/>
            </w:rPr>
            <w:t xml:space="preserve"> M</w:t>
          </w:r>
          <w:r w:rsidRPr="00BA1A6A">
            <w:rPr>
              <w:rFonts w:ascii="Arial" w:hAnsi="Arial" w:cs="Arial"/>
              <w:sz w:val="10"/>
              <w:szCs w:val="10"/>
              <w:highlight w:val="yellow"/>
            </w:rPr>
            <w:t>usterman</w:t>
          </w:r>
        </w:p>
      </w:tc>
      <w:tc>
        <w:tcPr>
          <w:tcW w:w="1134" w:type="dxa"/>
        </w:tcPr>
        <w:p w14:paraId="689AF53F" w14:textId="77777777" w:rsidR="009076E5" w:rsidRPr="005861FD" w:rsidRDefault="009076E5" w:rsidP="009076E5">
          <w:pPr>
            <w:rPr>
              <w:rFonts w:ascii="Arial" w:hAnsi="Arial" w:cs="Arial"/>
              <w:sz w:val="10"/>
              <w:szCs w:val="10"/>
            </w:rPr>
          </w:pPr>
          <w:r w:rsidRPr="005861FD">
            <w:rPr>
              <w:rFonts w:ascii="Arial" w:hAnsi="Arial" w:cs="Arial"/>
              <w:sz w:val="10"/>
              <w:szCs w:val="10"/>
            </w:rPr>
            <w:t>Project:</w:t>
          </w:r>
        </w:p>
      </w:tc>
      <w:tc>
        <w:tcPr>
          <w:tcW w:w="2404" w:type="dxa"/>
        </w:tcPr>
        <w:p w14:paraId="1BBF6308" w14:textId="77777777" w:rsidR="00463FF3" w:rsidRPr="005861FD" w:rsidRDefault="000E2725" w:rsidP="009076E5">
          <w:pPr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</w:rPr>
            <w:t>TB-V2</w:t>
          </w:r>
        </w:p>
      </w:tc>
    </w:tr>
  </w:tbl>
  <w:sdt>
    <w:sdtPr>
      <w:rPr>
        <w:rStyle w:val="Seitenzahl"/>
      </w:rPr>
      <w:id w:val="-1631013469"/>
      <w:docPartObj>
        <w:docPartGallery w:val="Page Numbers (Bottom of Page)"/>
        <w:docPartUnique/>
      </w:docPartObj>
    </w:sdtPr>
    <w:sdtContent>
      <w:p w14:paraId="733FF7E8" w14:textId="77777777" w:rsidR="009076E5" w:rsidRDefault="009076E5" w:rsidP="009076E5">
        <w:pPr>
          <w:pStyle w:val="Fuzeile"/>
          <w:framePr w:wrap="none" w:vAnchor="text" w:hAnchor="page" w:x="5771" w:y="578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7816754A" w14:textId="77777777" w:rsidR="009076E5" w:rsidRDefault="00385B7E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6C8264A" wp14:editId="3771B222">
              <wp:simplePos x="0" y="0"/>
              <wp:positionH relativeFrom="column">
                <wp:posOffset>47625</wp:posOffset>
              </wp:positionH>
              <wp:positionV relativeFrom="paragraph">
                <wp:posOffset>-525145</wp:posOffset>
              </wp:positionV>
              <wp:extent cx="5830570" cy="0"/>
              <wp:effectExtent l="0" t="0" r="11430" b="12700"/>
              <wp:wrapNone/>
              <wp:docPr id="5" name="Gerade Verbindung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057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DEDFEE" id="Gerade Verbindung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-41.35pt" to="462.85pt,-4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" strokecolor="#4472c4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28F07" w14:textId="77777777" w:rsidR="002A0D5C" w:rsidRDefault="002A0D5C" w:rsidP="009076E5">
      <w:r>
        <w:separator/>
      </w:r>
    </w:p>
  </w:footnote>
  <w:footnote w:type="continuationSeparator" w:id="0">
    <w:p w14:paraId="1DB235A9" w14:textId="77777777" w:rsidR="002A0D5C" w:rsidRDefault="002A0D5C" w:rsidP="009076E5">
      <w:r>
        <w:continuationSeparator/>
      </w:r>
    </w:p>
  </w:footnote>
  <w:footnote w:type="continuationNotice" w:id="1">
    <w:p w14:paraId="0A4B038C" w14:textId="77777777" w:rsidR="002A0D5C" w:rsidRDefault="002A0D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0119" w14:textId="77777777" w:rsidR="009076E5" w:rsidRDefault="002A0D5C">
    <w:pPr>
      <w:pStyle w:val="Kopfzeile"/>
    </w:pPr>
    <w:r>
      <w:rPr>
        <w:noProof/>
      </w:rPr>
      <w:pict w14:anchorId="46ECA8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9057106" o:spid="_x0000_s1026" type="#_x0000_t136" alt="" style="position:absolute;margin-left:0;margin-top:0;width:548.15pt;height:91.35pt;rotation:315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39976f"/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CCDC" w14:textId="77777777" w:rsidR="00905587" w:rsidRDefault="00905587" w:rsidP="00134E4F">
    <w:pPr>
      <w:pStyle w:val="Kopfzeile"/>
      <w:rPr>
        <w:color w:val="C00000"/>
      </w:rPr>
    </w:pPr>
  </w:p>
  <w:p w14:paraId="15D4DF3A" w14:textId="77777777" w:rsidR="00134E4F" w:rsidRPr="009076E5" w:rsidRDefault="009557EE" w:rsidP="00134E4F">
    <w:pPr>
      <w:pStyle w:val="Kopfzeile"/>
      <w:rPr>
        <w:color w:val="C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470C19" wp14:editId="1AA7E9FC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830957" cy="0"/>
              <wp:effectExtent l="0" t="0" r="11430" b="12700"/>
              <wp:wrapNone/>
              <wp:docPr id="6" name="Gerade Verbindung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09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A144091" id="Gerade Verbindung 6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59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" strokecolor="#4472c4 [3204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D00D" w14:textId="77777777" w:rsidR="009076E5" w:rsidRDefault="002A0D5C">
    <w:pPr>
      <w:pStyle w:val="Kopfzeile"/>
    </w:pPr>
    <w:r>
      <w:rPr>
        <w:noProof/>
      </w:rPr>
      <w:pict w14:anchorId="296429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9057105" o:spid="_x0000_s1025" type="#_x0000_t136" alt="" style="position:absolute;margin-left:0;margin-top:0;width:548.15pt;height:91.35pt;rotation:315;z-index:-251658237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39976f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51F82"/>
    <w:multiLevelType w:val="multilevel"/>
    <w:tmpl w:val="EC68F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676D4"/>
    <w:multiLevelType w:val="multilevel"/>
    <w:tmpl w:val="E0D27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9392F"/>
    <w:multiLevelType w:val="multilevel"/>
    <w:tmpl w:val="0FAEC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417A8"/>
    <w:multiLevelType w:val="multilevel"/>
    <w:tmpl w:val="98929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A5EFB"/>
    <w:multiLevelType w:val="multilevel"/>
    <w:tmpl w:val="135E72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376124">
    <w:abstractNumId w:val="1"/>
  </w:num>
  <w:num w:numId="2" w16cid:durableId="466944305">
    <w:abstractNumId w:val="2"/>
  </w:num>
  <w:num w:numId="3" w16cid:durableId="574435960">
    <w:abstractNumId w:val="3"/>
  </w:num>
  <w:num w:numId="4" w16cid:durableId="261761941">
    <w:abstractNumId w:val="0"/>
  </w:num>
  <w:num w:numId="5" w16cid:durableId="526715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DE"/>
    <w:rsid w:val="00005515"/>
    <w:rsid w:val="00042C7C"/>
    <w:rsid w:val="00050489"/>
    <w:rsid w:val="00051E34"/>
    <w:rsid w:val="000777A7"/>
    <w:rsid w:val="000838AF"/>
    <w:rsid w:val="0008511B"/>
    <w:rsid w:val="000903AD"/>
    <w:rsid w:val="00097EF0"/>
    <w:rsid w:val="000B5894"/>
    <w:rsid w:val="000D08A5"/>
    <w:rsid w:val="000E2725"/>
    <w:rsid w:val="000E48B4"/>
    <w:rsid w:val="000E6BB9"/>
    <w:rsid w:val="00107A18"/>
    <w:rsid w:val="001223CD"/>
    <w:rsid w:val="00134E4F"/>
    <w:rsid w:val="00140332"/>
    <w:rsid w:val="00141284"/>
    <w:rsid w:val="0014464F"/>
    <w:rsid w:val="00167062"/>
    <w:rsid w:val="00182A10"/>
    <w:rsid w:val="001B0676"/>
    <w:rsid w:val="001B23C8"/>
    <w:rsid w:val="001D1BFB"/>
    <w:rsid w:val="001D6C50"/>
    <w:rsid w:val="001E387D"/>
    <w:rsid w:val="001E5777"/>
    <w:rsid w:val="001E7421"/>
    <w:rsid w:val="002004AD"/>
    <w:rsid w:val="00201B55"/>
    <w:rsid w:val="002067D1"/>
    <w:rsid w:val="00210F2D"/>
    <w:rsid w:val="00217C03"/>
    <w:rsid w:val="00221493"/>
    <w:rsid w:val="0023268F"/>
    <w:rsid w:val="0023432C"/>
    <w:rsid w:val="00237ADD"/>
    <w:rsid w:val="00237F10"/>
    <w:rsid w:val="00241C10"/>
    <w:rsid w:val="00247861"/>
    <w:rsid w:val="002732D4"/>
    <w:rsid w:val="002747FB"/>
    <w:rsid w:val="00274A5C"/>
    <w:rsid w:val="002877E0"/>
    <w:rsid w:val="00292886"/>
    <w:rsid w:val="0029546E"/>
    <w:rsid w:val="002A0D5C"/>
    <w:rsid w:val="002B1532"/>
    <w:rsid w:val="002B7D63"/>
    <w:rsid w:val="002D1ECF"/>
    <w:rsid w:val="002D3743"/>
    <w:rsid w:val="002E6CCC"/>
    <w:rsid w:val="002F0770"/>
    <w:rsid w:val="0030378A"/>
    <w:rsid w:val="00315D89"/>
    <w:rsid w:val="003210F7"/>
    <w:rsid w:val="003447B0"/>
    <w:rsid w:val="00346CBC"/>
    <w:rsid w:val="00374FB6"/>
    <w:rsid w:val="00385B7E"/>
    <w:rsid w:val="003913B9"/>
    <w:rsid w:val="003A1A2B"/>
    <w:rsid w:val="003A2D2C"/>
    <w:rsid w:val="003A656C"/>
    <w:rsid w:val="003A79DA"/>
    <w:rsid w:val="003D0F59"/>
    <w:rsid w:val="003D7F2B"/>
    <w:rsid w:val="00434E34"/>
    <w:rsid w:val="004414BA"/>
    <w:rsid w:val="00455B3B"/>
    <w:rsid w:val="00461C0D"/>
    <w:rsid w:val="00463FF3"/>
    <w:rsid w:val="004662B3"/>
    <w:rsid w:val="00467928"/>
    <w:rsid w:val="00471586"/>
    <w:rsid w:val="00475520"/>
    <w:rsid w:val="004A3F0E"/>
    <w:rsid w:val="004B512D"/>
    <w:rsid w:val="004D52EE"/>
    <w:rsid w:val="004E46F1"/>
    <w:rsid w:val="004F6906"/>
    <w:rsid w:val="0050798E"/>
    <w:rsid w:val="005171F2"/>
    <w:rsid w:val="0053751E"/>
    <w:rsid w:val="00540B19"/>
    <w:rsid w:val="00567C18"/>
    <w:rsid w:val="00583429"/>
    <w:rsid w:val="005861FD"/>
    <w:rsid w:val="005A5C50"/>
    <w:rsid w:val="005B05B9"/>
    <w:rsid w:val="005B524D"/>
    <w:rsid w:val="005D7BDE"/>
    <w:rsid w:val="00603B6F"/>
    <w:rsid w:val="00606BE5"/>
    <w:rsid w:val="00617820"/>
    <w:rsid w:val="00636D0A"/>
    <w:rsid w:val="006405B3"/>
    <w:rsid w:val="00642981"/>
    <w:rsid w:val="00644372"/>
    <w:rsid w:val="00652B7D"/>
    <w:rsid w:val="00657677"/>
    <w:rsid w:val="00657F0D"/>
    <w:rsid w:val="006612F7"/>
    <w:rsid w:val="006755E1"/>
    <w:rsid w:val="00675E76"/>
    <w:rsid w:val="00685718"/>
    <w:rsid w:val="00692EC8"/>
    <w:rsid w:val="006B489D"/>
    <w:rsid w:val="006C3589"/>
    <w:rsid w:val="006C5374"/>
    <w:rsid w:val="006C658E"/>
    <w:rsid w:val="006C6D25"/>
    <w:rsid w:val="006D1104"/>
    <w:rsid w:val="006E6C64"/>
    <w:rsid w:val="007001CC"/>
    <w:rsid w:val="007171D8"/>
    <w:rsid w:val="00732322"/>
    <w:rsid w:val="00732FF2"/>
    <w:rsid w:val="00776109"/>
    <w:rsid w:val="00783AD1"/>
    <w:rsid w:val="00790BF8"/>
    <w:rsid w:val="007922AA"/>
    <w:rsid w:val="00795726"/>
    <w:rsid w:val="007B7521"/>
    <w:rsid w:val="007C3794"/>
    <w:rsid w:val="007C4DD1"/>
    <w:rsid w:val="007D077A"/>
    <w:rsid w:val="00806AF4"/>
    <w:rsid w:val="00831E1C"/>
    <w:rsid w:val="008368FC"/>
    <w:rsid w:val="00842A45"/>
    <w:rsid w:val="00850F7B"/>
    <w:rsid w:val="008519B3"/>
    <w:rsid w:val="00854D8C"/>
    <w:rsid w:val="00860263"/>
    <w:rsid w:val="00876D42"/>
    <w:rsid w:val="008979CB"/>
    <w:rsid w:val="008A08EE"/>
    <w:rsid w:val="008A0BE7"/>
    <w:rsid w:val="008A474B"/>
    <w:rsid w:val="008D408B"/>
    <w:rsid w:val="008F56DA"/>
    <w:rsid w:val="00905587"/>
    <w:rsid w:val="009076E5"/>
    <w:rsid w:val="00925FAD"/>
    <w:rsid w:val="00936774"/>
    <w:rsid w:val="0093727F"/>
    <w:rsid w:val="009557EE"/>
    <w:rsid w:val="009A2397"/>
    <w:rsid w:val="009A7845"/>
    <w:rsid w:val="009C0E3B"/>
    <w:rsid w:val="009D350B"/>
    <w:rsid w:val="009D3ABD"/>
    <w:rsid w:val="009D4D10"/>
    <w:rsid w:val="009D6E7F"/>
    <w:rsid w:val="009F4485"/>
    <w:rsid w:val="00A02E26"/>
    <w:rsid w:val="00A05D2B"/>
    <w:rsid w:val="00A1232F"/>
    <w:rsid w:val="00A5506C"/>
    <w:rsid w:val="00A656F2"/>
    <w:rsid w:val="00A72D18"/>
    <w:rsid w:val="00A75415"/>
    <w:rsid w:val="00A76A3D"/>
    <w:rsid w:val="00A85809"/>
    <w:rsid w:val="00AB2F5B"/>
    <w:rsid w:val="00AD2907"/>
    <w:rsid w:val="00AD58E9"/>
    <w:rsid w:val="00AD764C"/>
    <w:rsid w:val="00AE05C4"/>
    <w:rsid w:val="00AE328F"/>
    <w:rsid w:val="00AF1A8A"/>
    <w:rsid w:val="00B14FC5"/>
    <w:rsid w:val="00B24CFC"/>
    <w:rsid w:val="00B25836"/>
    <w:rsid w:val="00B33691"/>
    <w:rsid w:val="00B44130"/>
    <w:rsid w:val="00B446C8"/>
    <w:rsid w:val="00B77996"/>
    <w:rsid w:val="00B96286"/>
    <w:rsid w:val="00B97F04"/>
    <w:rsid w:val="00BA1A6A"/>
    <w:rsid w:val="00BA1AE2"/>
    <w:rsid w:val="00BA5D08"/>
    <w:rsid w:val="00BB53BF"/>
    <w:rsid w:val="00BB6525"/>
    <w:rsid w:val="00BB72F3"/>
    <w:rsid w:val="00BC16E9"/>
    <w:rsid w:val="00BD410B"/>
    <w:rsid w:val="00BE1008"/>
    <w:rsid w:val="00BE2090"/>
    <w:rsid w:val="00BE29B1"/>
    <w:rsid w:val="00BE3979"/>
    <w:rsid w:val="00BE6469"/>
    <w:rsid w:val="00C020E8"/>
    <w:rsid w:val="00C067CA"/>
    <w:rsid w:val="00C13230"/>
    <w:rsid w:val="00C14A35"/>
    <w:rsid w:val="00C169BC"/>
    <w:rsid w:val="00C17285"/>
    <w:rsid w:val="00C216A0"/>
    <w:rsid w:val="00C3390C"/>
    <w:rsid w:val="00C3694F"/>
    <w:rsid w:val="00C510C6"/>
    <w:rsid w:val="00C6048A"/>
    <w:rsid w:val="00C6193B"/>
    <w:rsid w:val="00C624DB"/>
    <w:rsid w:val="00C91609"/>
    <w:rsid w:val="00C97537"/>
    <w:rsid w:val="00CA490F"/>
    <w:rsid w:val="00CA50BD"/>
    <w:rsid w:val="00CA7AF8"/>
    <w:rsid w:val="00CB38D0"/>
    <w:rsid w:val="00CF31E7"/>
    <w:rsid w:val="00CF5C56"/>
    <w:rsid w:val="00D136A4"/>
    <w:rsid w:val="00D15914"/>
    <w:rsid w:val="00D15E57"/>
    <w:rsid w:val="00D17D5F"/>
    <w:rsid w:val="00D63BFC"/>
    <w:rsid w:val="00D71B49"/>
    <w:rsid w:val="00D81AB4"/>
    <w:rsid w:val="00D919FB"/>
    <w:rsid w:val="00DA5164"/>
    <w:rsid w:val="00DA6218"/>
    <w:rsid w:val="00DB76D5"/>
    <w:rsid w:val="00DC736E"/>
    <w:rsid w:val="00DE2180"/>
    <w:rsid w:val="00E1168F"/>
    <w:rsid w:val="00E14047"/>
    <w:rsid w:val="00E16A2A"/>
    <w:rsid w:val="00E256A6"/>
    <w:rsid w:val="00E26416"/>
    <w:rsid w:val="00E30B81"/>
    <w:rsid w:val="00E33B29"/>
    <w:rsid w:val="00E43890"/>
    <w:rsid w:val="00E43C73"/>
    <w:rsid w:val="00E46DC8"/>
    <w:rsid w:val="00E65B7C"/>
    <w:rsid w:val="00E66CC8"/>
    <w:rsid w:val="00E71285"/>
    <w:rsid w:val="00E72B48"/>
    <w:rsid w:val="00E762A4"/>
    <w:rsid w:val="00E80B48"/>
    <w:rsid w:val="00E871D1"/>
    <w:rsid w:val="00E93D69"/>
    <w:rsid w:val="00EA59A0"/>
    <w:rsid w:val="00EB200B"/>
    <w:rsid w:val="00ED09AD"/>
    <w:rsid w:val="00ED7121"/>
    <w:rsid w:val="00EE7155"/>
    <w:rsid w:val="00EF40D7"/>
    <w:rsid w:val="00F02B3B"/>
    <w:rsid w:val="00F0737C"/>
    <w:rsid w:val="00F1031A"/>
    <w:rsid w:val="00F1322B"/>
    <w:rsid w:val="00F263EB"/>
    <w:rsid w:val="00F27270"/>
    <w:rsid w:val="00F32DFD"/>
    <w:rsid w:val="00F32E44"/>
    <w:rsid w:val="00F35C51"/>
    <w:rsid w:val="00F406F6"/>
    <w:rsid w:val="00F445C3"/>
    <w:rsid w:val="00F45FBB"/>
    <w:rsid w:val="00F83512"/>
    <w:rsid w:val="00F97FC2"/>
    <w:rsid w:val="00FB1BE0"/>
    <w:rsid w:val="00FB6DC1"/>
    <w:rsid w:val="00FF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BF482"/>
  <w15:chartTrackingRefBased/>
  <w15:docId w15:val="{1F75EC9C-069F-D245-B00A-F878AA45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79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90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076E5"/>
  </w:style>
  <w:style w:type="character" w:styleId="Seitenzahl">
    <w:name w:val="page number"/>
    <w:basedOn w:val="Absatz-Standardschriftart"/>
    <w:uiPriority w:val="99"/>
    <w:semiHidden/>
    <w:unhideWhenUsed/>
    <w:rsid w:val="009076E5"/>
  </w:style>
  <w:style w:type="paragraph" w:styleId="Kopfzeile">
    <w:name w:val="header"/>
    <w:basedOn w:val="Standard"/>
    <w:link w:val="KopfzeileZchn"/>
    <w:uiPriority w:val="99"/>
    <w:unhideWhenUsed/>
    <w:rsid w:val="0090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076E5"/>
  </w:style>
  <w:style w:type="table" w:styleId="Tabellenraster">
    <w:name w:val="Table Grid"/>
    <w:basedOn w:val="NormaleTabelle"/>
    <w:uiPriority w:val="39"/>
    <w:rsid w:val="0090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D136A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apple-converted-space">
    <w:name w:val="apple-converted-space"/>
    <w:basedOn w:val="Absatz-Standardschriftart"/>
    <w:rsid w:val="0014464F"/>
  </w:style>
  <w:style w:type="character" w:styleId="Hyperlink">
    <w:name w:val="Hyperlink"/>
    <w:basedOn w:val="Absatz-Standardschriftart"/>
    <w:uiPriority w:val="99"/>
    <w:unhideWhenUsed/>
    <w:rsid w:val="00C1323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3230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79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4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9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0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1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9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9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1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8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orhiihudiiev/Library/Group%20Containers/UBF8T346G9.Office/User%20Content.localized/Templates.localized/Terminbesta&#776;tigung%20V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0DF225-A8D5-7C4C-BF9F-389BCBD2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Terminbestätigung V2.dotx</Template>
  <TotalTime>0</TotalTime>
  <Pages>1</Pages>
  <Words>164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Heorhii Hudiiev</dc:creator>
  <cp:keywords/>
  <dc:description/>
  <cp:lastModifiedBy>Heorhii Hudiiev</cp:lastModifiedBy>
  <cp:revision>3</cp:revision>
  <cp:lastPrinted>2024-07-06T20:18:00Z</cp:lastPrinted>
  <dcterms:created xsi:type="dcterms:W3CDTF">2025-12-09T13:10:00Z</dcterms:created>
  <dcterms:modified xsi:type="dcterms:W3CDTF">2026-03-16T18:53:00Z</dcterms:modified>
  <cp:category/>
</cp:coreProperties>
</file>