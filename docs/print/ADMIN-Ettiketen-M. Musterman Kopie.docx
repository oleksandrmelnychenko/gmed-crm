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2" w:type="dxa"/>
        <w:tblInd w:w="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3968"/>
        <w:gridCol w:w="3969"/>
      </w:tblGrid>
      <w:tr w:rsidR="00EE6471" w14:paraId="6F55B73F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0B7984A7" w14:textId="554C0021" w:rsidR="006145C7" w:rsidRPr="00F8027E" w:rsidRDefault="006145C7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ID:</w:t>
            </w:r>
            <w:r w:rsidR="002017E9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="0018141E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999999</w:t>
            </w:r>
          </w:p>
          <w:p w14:paraId="4FE2BD21" w14:textId="6A859DBA" w:rsidR="006145C7" w:rsidRPr="00F8027E" w:rsidRDefault="0018141E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sz w:val="19"/>
                <w:szCs w:val="18"/>
                <w:highlight w:val="yellow"/>
              </w:rPr>
              <w:t>Herr</w:t>
            </w:r>
          </w:p>
          <w:p w14:paraId="487E793F" w14:textId="33964951" w:rsidR="006145C7" w:rsidRPr="00F8027E" w:rsidRDefault="0018141E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Musterman</w:t>
            </w:r>
            <w:proofErr w:type="spellEnd"/>
            <w:r w:rsidR="006145C7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 xml:space="preserve">,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Max</w:t>
            </w:r>
          </w:p>
          <w:p w14:paraId="36FE530F" w14:textId="362DCF2D" w:rsidR="006145C7" w:rsidRPr="00F8027E" w:rsidRDefault="006145C7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sz w:val="19"/>
                <w:szCs w:val="18"/>
              </w:rPr>
              <w:t>geb. am</w:t>
            </w: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="00137B80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</w:t>
            </w:r>
            <w:r w:rsidR="0018141E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1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.</w:t>
            </w:r>
            <w:r w:rsidR="00983348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</w:t>
            </w:r>
            <w:r w:rsidR="00137B80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1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.19</w:t>
            </w:r>
            <w:r w:rsidR="0018141E"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30</w:t>
            </w:r>
          </w:p>
          <w:p w14:paraId="55C532E0" w14:textId="77777777" w:rsidR="006145C7" w:rsidRPr="00F8027E" w:rsidRDefault="006145C7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KT1: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SZ</w:t>
            </w:r>
          </w:p>
          <w:p w14:paraId="093D9FB5" w14:textId="77777777" w:rsidR="006145C7" w:rsidRPr="00F8027E" w:rsidRDefault="006145C7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KT2:</w:t>
            </w:r>
          </w:p>
          <w:p w14:paraId="1C249E8D" w14:textId="0E624CA2" w:rsidR="006145C7" w:rsidRPr="00F8027E" w:rsidRDefault="0018141E" w:rsidP="006145C7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FRA</w:t>
            </w:r>
          </w:p>
          <w:p w14:paraId="13CFE36A" w14:textId="77777777" w:rsidR="00EE6471" w:rsidRPr="00F8027E" w:rsidRDefault="00EE6471" w:rsidP="00F8027E">
            <w:pPr>
              <w:rPr>
                <w:sz w:val="19"/>
                <w:szCs w:val="18"/>
              </w:rPr>
            </w:pPr>
          </w:p>
        </w:tc>
        <w:tc>
          <w:tcPr>
            <w:tcW w:w="3968" w:type="dxa"/>
            <w:vAlign w:val="center"/>
          </w:tcPr>
          <w:p w14:paraId="564D69EE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ID:</w:t>
            </w:r>
            <w:r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999999</w:t>
            </w:r>
          </w:p>
          <w:p w14:paraId="72E5A926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sz w:val="19"/>
                <w:szCs w:val="18"/>
                <w:highlight w:val="yellow"/>
              </w:rPr>
              <w:t>Herr</w:t>
            </w:r>
          </w:p>
          <w:p w14:paraId="6F9700E7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, Max</w:t>
            </w:r>
          </w:p>
          <w:p w14:paraId="0F0A7F8E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sz w:val="19"/>
                <w:szCs w:val="18"/>
              </w:rPr>
              <w:t>geb. am</w:t>
            </w: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01.01.1930</w:t>
            </w:r>
          </w:p>
          <w:p w14:paraId="20CC11C7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KT1: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SZ</w:t>
            </w:r>
          </w:p>
          <w:p w14:paraId="4FD2B2B1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KT2:</w:t>
            </w:r>
          </w:p>
          <w:p w14:paraId="08830872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FRA</w:t>
            </w:r>
          </w:p>
          <w:p w14:paraId="35B775C5" w14:textId="77777777" w:rsidR="00EE6471" w:rsidRPr="00F8027E" w:rsidRDefault="00EE6471" w:rsidP="00F8027E">
            <w:pPr>
              <w:rPr>
                <w:sz w:val="19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BF2F0A8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ID:</w:t>
            </w:r>
            <w:r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999999</w:t>
            </w:r>
          </w:p>
          <w:p w14:paraId="12075140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sz w:val="19"/>
                <w:szCs w:val="18"/>
                <w:highlight w:val="yellow"/>
              </w:rPr>
              <w:t>Herr</w:t>
            </w:r>
          </w:p>
          <w:p w14:paraId="3DC4AD29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, Max</w:t>
            </w:r>
          </w:p>
          <w:p w14:paraId="3D33DE7A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sz w:val="19"/>
                <w:szCs w:val="18"/>
              </w:rPr>
              <w:t>geb. am</w:t>
            </w: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01.01.1930</w:t>
            </w:r>
          </w:p>
          <w:p w14:paraId="09EACD55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KT1: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SZ</w:t>
            </w:r>
          </w:p>
          <w:p w14:paraId="0FD3F5A5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KT2:</w:t>
            </w:r>
          </w:p>
          <w:p w14:paraId="25E7BBAE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FRA</w:t>
            </w:r>
          </w:p>
          <w:p w14:paraId="7E8FD7C6" w14:textId="77777777" w:rsidR="00EE6471" w:rsidRPr="00F8027E" w:rsidRDefault="00EE6471" w:rsidP="00F8027E">
            <w:pPr>
              <w:rPr>
                <w:sz w:val="19"/>
                <w:szCs w:val="18"/>
              </w:rPr>
            </w:pPr>
          </w:p>
        </w:tc>
      </w:tr>
      <w:tr w:rsidR="00EE6471" w14:paraId="28D65E77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3D7FCA64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ID:</w:t>
            </w:r>
            <w:r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999999</w:t>
            </w:r>
          </w:p>
          <w:p w14:paraId="6A8443A1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sz w:val="19"/>
                <w:szCs w:val="18"/>
                <w:highlight w:val="yellow"/>
              </w:rPr>
              <w:t>Herr</w:t>
            </w:r>
          </w:p>
          <w:p w14:paraId="6F236781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, Max</w:t>
            </w:r>
          </w:p>
          <w:p w14:paraId="3C46AEE8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sz w:val="19"/>
                <w:szCs w:val="18"/>
              </w:rPr>
              <w:t>geb. am</w:t>
            </w: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01.01.1930</w:t>
            </w:r>
          </w:p>
          <w:p w14:paraId="7EB0DB76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KT1: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SZ</w:t>
            </w:r>
          </w:p>
          <w:p w14:paraId="61E02E42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KT2:</w:t>
            </w:r>
          </w:p>
          <w:p w14:paraId="4617D9E1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FRA</w:t>
            </w:r>
          </w:p>
          <w:p w14:paraId="559D8F6D" w14:textId="77777777" w:rsidR="00EE6471" w:rsidRPr="00F8027E" w:rsidRDefault="00EE6471" w:rsidP="00F8027E">
            <w:pPr>
              <w:rPr>
                <w:sz w:val="19"/>
                <w:szCs w:val="18"/>
              </w:rPr>
            </w:pPr>
          </w:p>
        </w:tc>
        <w:tc>
          <w:tcPr>
            <w:tcW w:w="3968" w:type="dxa"/>
            <w:vAlign w:val="center"/>
          </w:tcPr>
          <w:p w14:paraId="021D4C15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ID:</w:t>
            </w:r>
            <w:r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999999</w:t>
            </w:r>
          </w:p>
          <w:p w14:paraId="38FC672B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sz w:val="19"/>
                <w:szCs w:val="18"/>
                <w:highlight w:val="yellow"/>
              </w:rPr>
              <w:t>Herr</w:t>
            </w:r>
          </w:p>
          <w:p w14:paraId="460EB68A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, Max</w:t>
            </w:r>
          </w:p>
          <w:p w14:paraId="3D7D956A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sz w:val="19"/>
                <w:szCs w:val="18"/>
              </w:rPr>
              <w:t>geb. am</w:t>
            </w: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01.01.1930</w:t>
            </w:r>
          </w:p>
          <w:p w14:paraId="15D9CFB6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KT1: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SZ</w:t>
            </w:r>
          </w:p>
          <w:p w14:paraId="6002488A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KT2:</w:t>
            </w:r>
          </w:p>
          <w:p w14:paraId="1C0E5426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FRA</w:t>
            </w:r>
          </w:p>
          <w:p w14:paraId="15206586" w14:textId="77777777" w:rsidR="00EE6471" w:rsidRPr="00F8027E" w:rsidRDefault="00EE6471" w:rsidP="00F8027E">
            <w:pPr>
              <w:rPr>
                <w:sz w:val="19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3C76116F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ID:</w:t>
            </w:r>
            <w:r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999999</w:t>
            </w:r>
          </w:p>
          <w:p w14:paraId="1887B634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sz w:val="19"/>
                <w:szCs w:val="18"/>
                <w:highlight w:val="yellow"/>
              </w:rPr>
              <w:t>Herr</w:t>
            </w:r>
          </w:p>
          <w:p w14:paraId="2965AB6E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, Max</w:t>
            </w:r>
          </w:p>
          <w:p w14:paraId="3C6E59D4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sz w:val="19"/>
                <w:szCs w:val="18"/>
              </w:rPr>
              <w:t>geb. am</w:t>
            </w: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01.01.1930</w:t>
            </w:r>
          </w:p>
          <w:p w14:paraId="7078DCB3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 xml:space="preserve">KT1: </w:t>
            </w: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SZ</w:t>
            </w:r>
          </w:p>
          <w:p w14:paraId="67B7B231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9"/>
                <w:szCs w:val="18"/>
              </w:rPr>
            </w:pPr>
            <w:r w:rsidRPr="00F8027E">
              <w:rPr>
                <w:rFonts w:ascii="MS Sans Serif" w:hAnsi="MS Sans Serif"/>
                <w:b/>
                <w:bCs/>
                <w:sz w:val="19"/>
                <w:szCs w:val="18"/>
              </w:rPr>
              <w:t>KT2:</w:t>
            </w:r>
          </w:p>
          <w:p w14:paraId="6CBEED40" w14:textId="77777777" w:rsidR="0018141E" w:rsidRPr="00F8027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9"/>
                <w:szCs w:val="18"/>
              </w:rPr>
            </w:pPr>
            <w:r w:rsidRPr="0018141E">
              <w:rPr>
                <w:rFonts w:ascii="MS Sans Serif" w:hAnsi="MS Sans Serif"/>
                <w:b/>
                <w:bCs/>
                <w:sz w:val="19"/>
                <w:szCs w:val="18"/>
                <w:highlight w:val="yellow"/>
              </w:rPr>
              <w:t>FRA</w:t>
            </w:r>
          </w:p>
          <w:p w14:paraId="19E2B214" w14:textId="77777777" w:rsidR="00EE6471" w:rsidRPr="00F8027E" w:rsidRDefault="00EE6471" w:rsidP="00F8027E">
            <w:pPr>
              <w:rPr>
                <w:sz w:val="19"/>
                <w:szCs w:val="18"/>
              </w:rPr>
            </w:pPr>
          </w:p>
        </w:tc>
      </w:tr>
      <w:tr w:rsidR="00EE6471" w14:paraId="68D9446C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42F2D3B9" w14:textId="4E25636B" w:rsidR="00F8027E" w:rsidRPr="00F8027E" w:rsidRDefault="00F8027E" w:rsidP="002017E9">
            <w:pPr>
              <w:autoSpaceDE w:val="0"/>
              <w:autoSpaceDN w:val="0"/>
              <w:adjustRightInd w:val="0"/>
              <w:jc w:val="center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F8027E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ID: </w:t>
            </w:r>
            <w:r w:rsidR="0018141E"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999999</w:t>
            </w:r>
          </w:p>
          <w:p w14:paraId="78B12789" w14:textId="77777777" w:rsidR="00EE6471" w:rsidRPr="00F8027E" w:rsidRDefault="00EE6471" w:rsidP="00F8027E">
            <w:pPr>
              <w:jc w:val="center"/>
              <w:rPr>
                <w:sz w:val="25"/>
                <w:szCs w:val="22"/>
              </w:rPr>
            </w:pPr>
          </w:p>
        </w:tc>
        <w:tc>
          <w:tcPr>
            <w:tcW w:w="3968" w:type="dxa"/>
            <w:vAlign w:val="center"/>
          </w:tcPr>
          <w:p w14:paraId="138C6B4C" w14:textId="77777777" w:rsidR="0018141E" w:rsidRPr="00F8027E" w:rsidRDefault="0018141E" w:rsidP="0018141E">
            <w:pPr>
              <w:autoSpaceDE w:val="0"/>
              <w:autoSpaceDN w:val="0"/>
              <w:adjustRightInd w:val="0"/>
              <w:jc w:val="center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F8027E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ID: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999999</w:t>
            </w:r>
          </w:p>
          <w:p w14:paraId="15D9D161" w14:textId="77777777" w:rsidR="00EE6471" w:rsidRPr="00F8027E" w:rsidRDefault="00EE6471" w:rsidP="00F8027E">
            <w:pPr>
              <w:jc w:val="center"/>
              <w:rPr>
                <w:sz w:val="25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0CFCFC75" w14:textId="77777777" w:rsidR="0018141E" w:rsidRPr="00F8027E" w:rsidRDefault="0018141E" w:rsidP="0018141E">
            <w:pPr>
              <w:autoSpaceDE w:val="0"/>
              <w:autoSpaceDN w:val="0"/>
              <w:adjustRightInd w:val="0"/>
              <w:jc w:val="center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F8027E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ID: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999999</w:t>
            </w:r>
          </w:p>
          <w:p w14:paraId="67F6243E" w14:textId="77777777" w:rsidR="00EE6471" w:rsidRPr="00F8027E" w:rsidRDefault="00EE6471" w:rsidP="00F8027E">
            <w:pPr>
              <w:jc w:val="center"/>
              <w:rPr>
                <w:sz w:val="25"/>
                <w:szCs w:val="22"/>
              </w:rPr>
            </w:pPr>
          </w:p>
        </w:tc>
      </w:tr>
      <w:tr w:rsidR="00EE6471" w14:paraId="2E50C32D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606DD0AB" w14:textId="77777777" w:rsidR="0018141E" w:rsidRPr="00F8027E" w:rsidRDefault="0018141E" w:rsidP="0018141E">
            <w:pPr>
              <w:autoSpaceDE w:val="0"/>
              <w:autoSpaceDN w:val="0"/>
              <w:adjustRightInd w:val="0"/>
              <w:jc w:val="center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F8027E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ID: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999999</w:t>
            </w:r>
          </w:p>
          <w:p w14:paraId="3FAA0F4A" w14:textId="77777777" w:rsidR="00EE6471" w:rsidRPr="00F8027E" w:rsidRDefault="00EE6471" w:rsidP="00F8027E">
            <w:pPr>
              <w:jc w:val="center"/>
              <w:rPr>
                <w:sz w:val="25"/>
                <w:szCs w:val="22"/>
              </w:rPr>
            </w:pPr>
          </w:p>
        </w:tc>
        <w:tc>
          <w:tcPr>
            <w:tcW w:w="3968" w:type="dxa"/>
            <w:vAlign w:val="center"/>
          </w:tcPr>
          <w:p w14:paraId="6FEB2ADA" w14:textId="77777777" w:rsidR="0018141E" w:rsidRPr="00F8027E" w:rsidRDefault="0018141E" w:rsidP="0018141E">
            <w:pPr>
              <w:autoSpaceDE w:val="0"/>
              <w:autoSpaceDN w:val="0"/>
              <w:adjustRightInd w:val="0"/>
              <w:jc w:val="center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F8027E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ID: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999999</w:t>
            </w:r>
          </w:p>
          <w:p w14:paraId="3CA5EFC6" w14:textId="77777777" w:rsidR="00EE6471" w:rsidRPr="00F8027E" w:rsidRDefault="00EE6471" w:rsidP="00F8027E">
            <w:pPr>
              <w:jc w:val="center"/>
              <w:rPr>
                <w:sz w:val="25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2BD7DB44" w14:textId="77777777" w:rsidR="0018141E" w:rsidRPr="00F8027E" w:rsidRDefault="0018141E" w:rsidP="0018141E">
            <w:pPr>
              <w:autoSpaceDE w:val="0"/>
              <w:autoSpaceDN w:val="0"/>
              <w:adjustRightInd w:val="0"/>
              <w:jc w:val="center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F8027E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ID: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999999</w:t>
            </w:r>
          </w:p>
          <w:p w14:paraId="39D15258" w14:textId="77777777" w:rsidR="00EE6471" w:rsidRPr="00F8027E" w:rsidRDefault="00EE6471" w:rsidP="00F8027E">
            <w:pPr>
              <w:jc w:val="center"/>
              <w:rPr>
                <w:sz w:val="25"/>
                <w:szCs w:val="22"/>
              </w:rPr>
            </w:pPr>
          </w:p>
        </w:tc>
      </w:tr>
      <w:tr w:rsidR="00EE6471" w14:paraId="5DD17179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02DA647F" w14:textId="451FFD50" w:rsidR="00137B80" w:rsidRPr="0018141E" w:rsidRDefault="0018141E" w:rsidP="00137B80">
            <w:pPr>
              <w:autoSpaceDE w:val="0"/>
              <w:autoSpaceDN w:val="0"/>
              <w:adjustRightInd w:val="0"/>
              <w:rPr>
                <w:rFonts w:ascii="MS Sans Serif" w:hAnsi="MS Sans Serif"/>
                <w:sz w:val="25"/>
                <w:szCs w:val="22"/>
                <w:highlight w:val="yellow"/>
              </w:rPr>
            </w:pPr>
            <w:r w:rsidRPr="0018141E">
              <w:rPr>
                <w:rFonts w:ascii="MS Sans Serif" w:hAnsi="MS Sans Serif"/>
                <w:sz w:val="25"/>
                <w:szCs w:val="22"/>
                <w:highlight w:val="yellow"/>
              </w:rPr>
              <w:t>Herr</w:t>
            </w:r>
          </w:p>
          <w:p w14:paraId="0F4E026E" w14:textId="73E08755" w:rsidR="00137B80" w:rsidRPr="00137B80" w:rsidRDefault="0018141E" w:rsidP="00137B80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Musterman</w:t>
            </w:r>
            <w:proofErr w:type="spellEnd"/>
            <w:r w:rsidR="00137B80"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 xml:space="preserve">,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Max</w:t>
            </w:r>
          </w:p>
          <w:p w14:paraId="3EBFE279" w14:textId="28D365A2" w:rsidR="00137B80" w:rsidRPr="00137B80" w:rsidRDefault="00137B80" w:rsidP="00137B80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137B80">
              <w:rPr>
                <w:rFonts w:ascii="MS Sans Serif" w:hAnsi="MS Sans Serif"/>
                <w:sz w:val="25"/>
                <w:szCs w:val="22"/>
              </w:rPr>
              <w:t>geb. am</w:t>
            </w:r>
            <w:r w:rsidRPr="00137B80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0</w:t>
            </w:r>
            <w:r w:rsidR="0018141E"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1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.01.19</w:t>
            </w:r>
            <w:r w:rsidR="0018141E"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30</w:t>
            </w:r>
          </w:p>
          <w:p w14:paraId="7F719FA5" w14:textId="77777777" w:rsidR="00F8027E" w:rsidRPr="00F8027E" w:rsidRDefault="00F8027E" w:rsidP="00F8027E">
            <w:pPr>
              <w:autoSpaceDE w:val="0"/>
              <w:autoSpaceDN w:val="0"/>
              <w:adjustRightInd w:val="0"/>
              <w:rPr>
                <w:sz w:val="25"/>
                <w:szCs w:val="22"/>
              </w:rPr>
            </w:pPr>
          </w:p>
        </w:tc>
        <w:tc>
          <w:tcPr>
            <w:tcW w:w="3968" w:type="dxa"/>
            <w:vAlign w:val="center"/>
          </w:tcPr>
          <w:p w14:paraId="624E50AF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25"/>
                <w:szCs w:val="22"/>
                <w:highlight w:val="yellow"/>
              </w:rPr>
            </w:pPr>
            <w:r w:rsidRPr="0018141E">
              <w:rPr>
                <w:rFonts w:ascii="MS Sans Serif" w:hAnsi="MS Sans Serif"/>
                <w:sz w:val="25"/>
                <w:szCs w:val="22"/>
                <w:highlight w:val="yellow"/>
              </w:rPr>
              <w:t>Herr</w:t>
            </w:r>
          </w:p>
          <w:p w14:paraId="717A2476" w14:textId="77777777" w:rsidR="0018141E" w:rsidRPr="00137B80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, Max</w:t>
            </w:r>
          </w:p>
          <w:p w14:paraId="75D5A95E" w14:textId="77777777" w:rsidR="0018141E" w:rsidRPr="00137B80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137B80">
              <w:rPr>
                <w:rFonts w:ascii="MS Sans Serif" w:hAnsi="MS Sans Serif"/>
                <w:sz w:val="25"/>
                <w:szCs w:val="22"/>
              </w:rPr>
              <w:t>geb. am</w:t>
            </w:r>
            <w:r w:rsidRPr="00137B80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01.01.1930</w:t>
            </w:r>
          </w:p>
          <w:p w14:paraId="0BAB074A" w14:textId="77777777" w:rsidR="00EE6471" w:rsidRPr="00F8027E" w:rsidRDefault="00EE6471" w:rsidP="00F8027E">
            <w:pPr>
              <w:rPr>
                <w:sz w:val="25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20CF6792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25"/>
                <w:szCs w:val="22"/>
                <w:highlight w:val="yellow"/>
              </w:rPr>
            </w:pPr>
            <w:r w:rsidRPr="0018141E">
              <w:rPr>
                <w:rFonts w:ascii="MS Sans Serif" w:hAnsi="MS Sans Serif"/>
                <w:sz w:val="25"/>
                <w:szCs w:val="22"/>
                <w:highlight w:val="yellow"/>
              </w:rPr>
              <w:t>Herr</w:t>
            </w:r>
          </w:p>
          <w:p w14:paraId="4FC51F95" w14:textId="77777777" w:rsidR="0018141E" w:rsidRPr="00137B80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, Max</w:t>
            </w:r>
          </w:p>
          <w:p w14:paraId="58598546" w14:textId="77777777" w:rsidR="0018141E" w:rsidRPr="00137B80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25"/>
                <w:szCs w:val="22"/>
              </w:rPr>
            </w:pPr>
            <w:r w:rsidRPr="00137B80">
              <w:rPr>
                <w:rFonts w:ascii="MS Sans Serif" w:hAnsi="MS Sans Serif"/>
                <w:sz w:val="25"/>
                <w:szCs w:val="22"/>
              </w:rPr>
              <w:t>geb. am</w:t>
            </w:r>
            <w:r w:rsidRPr="00137B80">
              <w:rPr>
                <w:rFonts w:ascii="MS Sans Serif" w:hAnsi="MS Sans Serif"/>
                <w:b/>
                <w:bCs/>
                <w:sz w:val="25"/>
                <w:szCs w:val="22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25"/>
                <w:szCs w:val="22"/>
                <w:highlight w:val="yellow"/>
              </w:rPr>
              <w:t>01.01.1930</w:t>
            </w:r>
          </w:p>
          <w:p w14:paraId="6571E7AB" w14:textId="77777777" w:rsidR="00EE6471" w:rsidRPr="00F8027E" w:rsidRDefault="00EE6471" w:rsidP="00F8027E">
            <w:pPr>
              <w:rPr>
                <w:sz w:val="25"/>
                <w:szCs w:val="22"/>
              </w:rPr>
            </w:pPr>
          </w:p>
        </w:tc>
      </w:tr>
      <w:tr w:rsidR="00F8027E" w14:paraId="58DEA89E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7D5AA8B7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1A076FF7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2A5F1765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74933427" w14:textId="77777777" w:rsidR="00F8027E" w:rsidRDefault="00F8027E" w:rsidP="00F8027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59F73CEA" w14:textId="3DF4EF63" w:rsidR="006145C7" w:rsidRPr="006145C7" w:rsidRDefault="006145C7" w:rsidP="00F8027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3B3213C4" w14:textId="78906CEC" w:rsidR="00F8027E" w:rsidRDefault="006145C7" w:rsidP="00F8027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02820D9E" w14:textId="167DF16C" w:rsidR="006145C7" w:rsidRPr="00F8027E" w:rsidRDefault="006145C7" w:rsidP="00F8027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</w:tc>
        <w:tc>
          <w:tcPr>
            <w:tcW w:w="3968" w:type="dxa"/>
            <w:vAlign w:val="center"/>
          </w:tcPr>
          <w:p w14:paraId="2D7DFCB9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55551BAC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3D1386DA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31292C38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13921DB7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678A9FE3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019F56C6" w14:textId="4C24C053" w:rsidR="00F8027E" w:rsidRPr="00F8027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</w:tc>
        <w:tc>
          <w:tcPr>
            <w:tcW w:w="3969" w:type="dxa"/>
            <w:vAlign w:val="center"/>
          </w:tcPr>
          <w:p w14:paraId="5EBF07D9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619D0611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5FFEAC24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481EC57B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5F8AE8CE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6F1220F7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6087E810" w14:textId="2587A6C8" w:rsidR="00F8027E" w:rsidRPr="00F8027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</w:tc>
      </w:tr>
      <w:tr w:rsidR="00F8027E" w14:paraId="49063276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601614A8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4A234E3E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477D78DD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3392960B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19930315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37EA035D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1188348D" w14:textId="278FCC3F" w:rsid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  <w:p w14:paraId="2B31883D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</w:p>
          <w:p w14:paraId="109AEA8F" w14:textId="3527FC84" w:rsidR="00F8027E" w:rsidRPr="0018141E" w:rsidRDefault="00F8027E" w:rsidP="00F8027E">
            <w:pPr>
              <w:rPr>
                <w:rFonts w:ascii="MS Sans Serif" w:hAnsi="MS Sans Serif"/>
                <w:sz w:val="17"/>
                <w:szCs w:val="17"/>
                <w:highlight w:val="cyan"/>
              </w:rPr>
            </w:pPr>
            <w:r>
              <w:rPr>
                <w:rFonts w:ascii="MS Sans Serif" w:hAnsi="MS Sans Serif"/>
                <w:sz w:val="17"/>
                <w:szCs w:val="17"/>
              </w:rPr>
              <w:t xml:space="preserve">Tel.: 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+49</w:t>
            </w:r>
            <w:r w:rsidR="006145C7" w:rsidRPr="0018141E">
              <w:rPr>
                <w:rFonts w:ascii="MS Sans Serif" w:hAnsi="MS Sans Serif"/>
                <w:sz w:val="17"/>
                <w:szCs w:val="17"/>
                <w:highlight w:val="cyan"/>
              </w:rPr>
              <w:t>17622570962</w:t>
            </w:r>
          </w:p>
          <w:p w14:paraId="22251AF6" w14:textId="28A646D4" w:rsidR="00F8027E" w:rsidRDefault="00F8027E" w:rsidP="00F8027E"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 xml:space="preserve">E-Mail: </w:t>
            </w:r>
            <w:r w:rsidR="006145C7" w:rsidRPr="0018141E">
              <w:rPr>
                <w:rFonts w:ascii="MS Sans Serif" w:hAnsi="MS Sans Serif"/>
                <w:sz w:val="17"/>
                <w:szCs w:val="17"/>
                <w:highlight w:val="cyan"/>
              </w:rPr>
              <w:t>office@gmed-health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.com</w:t>
            </w:r>
          </w:p>
        </w:tc>
        <w:tc>
          <w:tcPr>
            <w:tcW w:w="3968" w:type="dxa"/>
            <w:vAlign w:val="center"/>
          </w:tcPr>
          <w:p w14:paraId="26446793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29463CF5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069D5295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5C75CDDB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2E673F73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49F9E00A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3AD37416" w14:textId="1214C17E" w:rsid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  <w:p w14:paraId="2ABDC42E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</w:p>
          <w:p w14:paraId="5D193C1E" w14:textId="77777777" w:rsidR="006145C7" w:rsidRPr="0018141E" w:rsidRDefault="006145C7" w:rsidP="006145C7">
            <w:pPr>
              <w:rPr>
                <w:rFonts w:ascii="MS Sans Serif" w:hAnsi="MS Sans Serif"/>
                <w:sz w:val="17"/>
                <w:szCs w:val="17"/>
                <w:highlight w:val="cyan"/>
              </w:rPr>
            </w:pPr>
            <w:r>
              <w:rPr>
                <w:rFonts w:ascii="MS Sans Serif" w:hAnsi="MS Sans Serif"/>
                <w:sz w:val="17"/>
                <w:szCs w:val="17"/>
              </w:rPr>
              <w:t xml:space="preserve">Tel.: 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+4917622570962</w:t>
            </w:r>
          </w:p>
          <w:p w14:paraId="3FA1C001" w14:textId="2C2439B8" w:rsidR="00F8027E" w:rsidRDefault="006145C7" w:rsidP="006145C7"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E-Mail: office@gmed-health.com</w:t>
            </w:r>
          </w:p>
        </w:tc>
        <w:tc>
          <w:tcPr>
            <w:tcW w:w="3969" w:type="dxa"/>
            <w:vAlign w:val="center"/>
          </w:tcPr>
          <w:p w14:paraId="4D1BE8A9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42B96DF7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5EBC7D03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0014C598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37ED021B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1A768DE5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0F218BF8" w14:textId="512E4143" w:rsid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  <w:p w14:paraId="3D7311E3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</w:p>
          <w:p w14:paraId="15036D5B" w14:textId="77777777" w:rsidR="006145C7" w:rsidRPr="0018141E" w:rsidRDefault="006145C7" w:rsidP="006145C7">
            <w:pPr>
              <w:rPr>
                <w:rFonts w:ascii="MS Sans Serif" w:hAnsi="MS Sans Serif"/>
                <w:sz w:val="17"/>
                <w:szCs w:val="17"/>
                <w:highlight w:val="cyan"/>
              </w:rPr>
            </w:pPr>
            <w:r>
              <w:rPr>
                <w:rFonts w:ascii="MS Sans Serif" w:hAnsi="MS Sans Serif"/>
                <w:sz w:val="17"/>
                <w:szCs w:val="17"/>
              </w:rPr>
              <w:t xml:space="preserve">Tel.: 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+4917622570962</w:t>
            </w:r>
          </w:p>
          <w:p w14:paraId="470940C2" w14:textId="3F8701BE" w:rsidR="00F8027E" w:rsidRDefault="006145C7" w:rsidP="006145C7"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E-Mail: office@gmed-health.com</w:t>
            </w:r>
          </w:p>
        </w:tc>
      </w:tr>
      <w:tr w:rsidR="00F8027E" w14:paraId="155E86BD" w14:textId="77777777" w:rsidTr="00F8027E">
        <w:trPr>
          <w:trHeight w:hRule="exact" w:val="2041"/>
        </w:trPr>
        <w:tc>
          <w:tcPr>
            <w:tcW w:w="3685" w:type="dxa"/>
            <w:vAlign w:val="center"/>
          </w:tcPr>
          <w:p w14:paraId="028211C0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52EFB5E3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512195B7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10796C91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1D46BD69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3DDD2A9B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5AC548B4" w14:textId="68B83E65" w:rsid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  <w:p w14:paraId="1D531F5F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</w:p>
          <w:p w14:paraId="5D830139" w14:textId="77777777" w:rsidR="006145C7" w:rsidRDefault="006145C7" w:rsidP="006145C7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 xml:space="preserve">Tel.: 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+4917622570962</w:t>
            </w:r>
          </w:p>
          <w:p w14:paraId="3A2D2078" w14:textId="05D2CDC3" w:rsidR="00F8027E" w:rsidRDefault="006145C7" w:rsidP="006145C7">
            <w:r>
              <w:rPr>
                <w:rFonts w:ascii="MS Sans Serif" w:hAnsi="MS Sans Serif"/>
                <w:sz w:val="17"/>
                <w:szCs w:val="17"/>
              </w:rPr>
              <w:t xml:space="preserve">E-Mail: 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office@gmed-health.com</w:t>
            </w:r>
          </w:p>
        </w:tc>
        <w:tc>
          <w:tcPr>
            <w:tcW w:w="3968" w:type="dxa"/>
            <w:vAlign w:val="center"/>
          </w:tcPr>
          <w:p w14:paraId="18E74A11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7C113DBF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3C7AC4D8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4CDE6111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0A3EB7C6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231CDE4E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768B63CD" w14:textId="258912BB" w:rsid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  <w:p w14:paraId="1F970A2D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</w:p>
          <w:p w14:paraId="5C80ACAD" w14:textId="77777777" w:rsidR="006145C7" w:rsidRDefault="006145C7" w:rsidP="006145C7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Tel.: +4917622570962</w:t>
            </w:r>
          </w:p>
          <w:p w14:paraId="5E267609" w14:textId="4F6D56C4" w:rsidR="00F8027E" w:rsidRDefault="006145C7" w:rsidP="006145C7">
            <w:r>
              <w:rPr>
                <w:rFonts w:ascii="MS Sans Serif" w:hAnsi="MS Sans Serif"/>
                <w:sz w:val="17"/>
                <w:szCs w:val="17"/>
              </w:rPr>
              <w:t>E-Mail: office@gmed-health.com</w:t>
            </w:r>
          </w:p>
        </w:tc>
        <w:tc>
          <w:tcPr>
            <w:tcW w:w="3969" w:type="dxa"/>
            <w:vAlign w:val="center"/>
          </w:tcPr>
          <w:p w14:paraId="006E34CC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  <w:highlight w:val="yellow"/>
              </w:rPr>
              <w:t>Herr</w:t>
            </w:r>
          </w:p>
          <w:p w14:paraId="1EEC1E6C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proofErr w:type="spellStart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Musterman</w:t>
            </w:r>
            <w:proofErr w:type="spellEnd"/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, Max</w:t>
            </w:r>
          </w:p>
          <w:p w14:paraId="6357E46F" w14:textId="77777777" w:rsidR="0018141E" w:rsidRP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  <w:r w:rsidRPr="0018141E">
              <w:rPr>
                <w:rFonts w:ascii="MS Sans Serif" w:hAnsi="MS Sans Serif"/>
                <w:sz w:val="17"/>
                <w:szCs w:val="17"/>
              </w:rPr>
              <w:t>geb. am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</w:rPr>
              <w:t xml:space="preserve"> </w:t>
            </w:r>
            <w:r w:rsidRPr="0018141E">
              <w:rPr>
                <w:rFonts w:ascii="MS Sans Serif" w:hAnsi="MS Sans Serif"/>
                <w:b/>
                <w:bCs/>
                <w:sz w:val="17"/>
                <w:szCs w:val="17"/>
                <w:highlight w:val="yellow"/>
              </w:rPr>
              <w:t>01.01.1930</w:t>
            </w:r>
          </w:p>
          <w:p w14:paraId="3DE35B71" w14:textId="77777777" w:rsidR="0018141E" w:rsidRDefault="0018141E" w:rsidP="0018141E">
            <w:pPr>
              <w:autoSpaceDE w:val="0"/>
              <w:autoSpaceDN w:val="0"/>
              <w:adjustRightInd w:val="0"/>
              <w:rPr>
                <w:rFonts w:ascii="MS Sans Serif" w:hAnsi="MS Sans Serif"/>
                <w:b/>
                <w:bCs/>
                <w:sz w:val="17"/>
                <w:szCs w:val="17"/>
              </w:rPr>
            </w:pPr>
          </w:p>
          <w:p w14:paraId="5637C981" w14:textId="77777777" w:rsidR="0018141E" w:rsidRP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c/o</w:t>
            </w:r>
            <w:r>
              <w:rPr>
                <w:rFonts w:ascii="MS Sans Serif" w:hAnsi="MS Sans Serif"/>
                <w:sz w:val="17"/>
                <w:szCs w:val="17"/>
              </w:rPr>
              <w:t xml:space="preserve"> Heorhii Hudiiev</w:t>
            </w:r>
          </w:p>
          <w:p w14:paraId="353A3055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 w:rsidRPr="006145C7">
              <w:rPr>
                <w:rFonts w:ascii="MS Sans Serif" w:hAnsi="MS Sans Serif"/>
                <w:sz w:val="17"/>
                <w:szCs w:val="17"/>
              </w:rPr>
              <w:t>Albert-Schweitzer-Str. 56</w:t>
            </w:r>
          </w:p>
          <w:p w14:paraId="6003BDC8" w14:textId="145CF7E3" w:rsidR="006145C7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  <w:r>
              <w:rPr>
                <w:rFonts w:ascii="MS Sans Serif" w:hAnsi="MS Sans Serif"/>
                <w:sz w:val="17"/>
                <w:szCs w:val="17"/>
              </w:rPr>
              <w:t>81735 München</w:t>
            </w:r>
          </w:p>
          <w:p w14:paraId="51A6C4FE" w14:textId="77777777" w:rsidR="0018141E" w:rsidRDefault="0018141E" w:rsidP="0018141E">
            <w:pPr>
              <w:rPr>
                <w:rFonts w:ascii="MS Sans Serif" w:hAnsi="MS Sans Serif"/>
                <w:sz w:val="17"/>
                <w:szCs w:val="17"/>
              </w:rPr>
            </w:pPr>
          </w:p>
          <w:p w14:paraId="0A949CC4" w14:textId="77777777" w:rsidR="006145C7" w:rsidRPr="0018141E" w:rsidRDefault="006145C7" w:rsidP="006145C7">
            <w:pPr>
              <w:rPr>
                <w:rFonts w:ascii="MS Sans Serif" w:hAnsi="MS Sans Serif"/>
                <w:sz w:val="17"/>
                <w:szCs w:val="17"/>
                <w:highlight w:val="cyan"/>
              </w:rPr>
            </w:pPr>
            <w:r>
              <w:rPr>
                <w:rFonts w:ascii="MS Sans Serif" w:hAnsi="MS Sans Serif"/>
                <w:sz w:val="17"/>
                <w:szCs w:val="17"/>
              </w:rPr>
              <w:t xml:space="preserve">Tel.: </w:t>
            </w:r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+4917622570962</w:t>
            </w:r>
          </w:p>
          <w:p w14:paraId="51CF362F" w14:textId="024ECF64" w:rsidR="00F8027E" w:rsidRDefault="006145C7" w:rsidP="006145C7">
            <w:r w:rsidRPr="0018141E">
              <w:rPr>
                <w:rFonts w:ascii="MS Sans Serif" w:hAnsi="MS Sans Serif"/>
                <w:sz w:val="17"/>
                <w:szCs w:val="17"/>
                <w:highlight w:val="cyan"/>
              </w:rPr>
              <w:t>E-Mail: office@gmed-health.com</w:t>
            </w:r>
          </w:p>
        </w:tc>
      </w:tr>
    </w:tbl>
    <w:p w14:paraId="6663B615" w14:textId="77777777" w:rsidR="00EE6471" w:rsidRPr="00852E4B" w:rsidRDefault="00EE6471">
      <w:pPr>
        <w:rPr>
          <w:sz w:val="2"/>
          <w:szCs w:val="2"/>
        </w:rPr>
      </w:pPr>
    </w:p>
    <w:sectPr w:rsidR="00EE6471" w:rsidRPr="00852E4B">
      <w:pgSz w:w="11907" w:h="16839"/>
      <w:pgMar w:top="255" w:right="0" w:bottom="0" w:left="1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ans Serif">
    <w:altName w:val="Microsoft Sans Serif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46"/>
    <w:rsid w:val="00034153"/>
    <w:rsid w:val="000847A1"/>
    <w:rsid w:val="00095676"/>
    <w:rsid w:val="00117C95"/>
    <w:rsid w:val="00137B80"/>
    <w:rsid w:val="0018141E"/>
    <w:rsid w:val="002017E9"/>
    <w:rsid w:val="002954F4"/>
    <w:rsid w:val="002D67C8"/>
    <w:rsid w:val="003C6C74"/>
    <w:rsid w:val="003F1E40"/>
    <w:rsid w:val="00545E15"/>
    <w:rsid w:val="006145C7"/>
    <w:rsid w:val="00731CE7"/>
    <w:rsid w:val="0079473C"/>
    <w:rsid w:val="007D36DB"/>
    <w:rsid w:val="00852E4B"/>
    <w:rsid w:val="00954226"/>
    <w:rsid w:val="00983348"/>
    <w:rsid w:val="00BB52E7"/>
    <w:rsid w:val="00BF670B"/>
    <w:rsid w:val="00C34046"/>
    <w:rsid w:val="00CB38D0"/>
    <w:rsid w:val="00DF1D2D"/>
    <w:rsid w:val="00EE6471"/>
    <w:rsid w:val="00F8027E"/>
    <w:rsid w:val="00FA0927"/>
    <w:rsid w:val="00FC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5E9484"/>
  <w15:chartTrackingRefBased/>
  <w15:docId w15:val="{346B7045-AAAB-6149-AFEF-31B03662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orhiihudiiev/Desktop/Etiketten-S.%20Dudchenko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Etiketten-S. Dudchenko.dotx</Template>
  <TotalTime>0</TotalTime>
  <Pages>1</Pages>
  <Words>250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HERMA Wordvorlagen HERMA word templates</vt:lpstr>
    </vt:vector>
  </TitlesOfParts>
  <Company>HERMA GmbH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HERMA Wordvorlagen HERMA word templates</dc:title>
  <dc:subject>© HERMA GmbH 2015</dc:subject>
  <dc:creator>Heorhii Hudiiev</dc:creator>
  <cp:keywords/>
  <cp:lastModifiedBy>Heorhii Hudiiev</cp:lastModifiedBy>
  <cp:revision>5</cp:revision>
  <cp:lastPrinted>2025-06-17T05:45:00Z</cp:lastPrinted>
  <dcterms:created xsi:type="dcterms:W3CDTF">2025-06-15T13:01:00Z</dcterms:created>
  <dcterms:modified xsi:type="dcterms:W3CDTF">2025-12-09T12:15:00Z</dcterms:modified>
</cp:coreProperties>
</file>